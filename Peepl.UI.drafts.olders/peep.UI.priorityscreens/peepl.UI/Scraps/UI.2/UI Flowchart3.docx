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42AA" w:rsidRDefault="00A842AA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320.7pt;margin-top:237.1pt;width:75.75pt;height:110pt;z-index:251665408">
            <v:shadow on="t" color="#002060" opacity=".5" offset="-6pt,-6pt"/>
            <v:textbox>
              <w:txbxContent>
                <w:p w:rsidR="001B00BA" w:rsidRDefault="00A842AA" w:rsidP="00A842AA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 w:rsidRPr="00A842AA">
                    <w:rPr>
                      <w:b/>
                      <w:u w:val="single"/>
                    </w:rPr>
                    <w:t>Map</w:t>
                  </w:r>
                </w:p>
                <w:p w:rsidR="00A842AA" w:rsidRPr="00A842AA" w:rsidRDefault="00A842AA" w:rsidP="00A842AA">
                  <w:pPr>
                    <w:ind w:left="0" w:right="-50" w:firstLine="0"/>
                    <w:jc w:val="center"/>
                    <w:rPr>
                      <w:b/>
                      <w:sz w:val="12"/>
                      <w:szCs w:val="12"/>
                    </w:rPr>
                  </w:pPr>
                  <w:r>
                    <w:rPr>
                      <w:b/>
                      <w:sz w:val="12"/>
                      <w:szCs w:val="12"/>
                    </w:rPr>
                    <w:t xml:space="preserve">Local    </w:t>
                  </w:r>
                  <w:proofErr w:type="gramStart"/>
                  <w:r>
                    <w:rPr>
                      <w:b/>
                      <w:sz w:val="12"/>
                      <w:szCs w:val="12"/>
                    </w:rPr>
                    <w:t>Region  City</w:t>
                  </w:r>
                  <w:proofErr w:type="gramEnd"/>
                  <w:r>
                    <w:rPr>
                      <w:b/>
                      <w:sz w:val="12"/>
                      <w:szCs w:val="12"/>
                    </w:rPr>
                    <w:t xml:space="preserve">  Area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1" type="#_x0000_t202" style="position:absolute;left:0;text-align:left;margin-left:215.9pt;margin-top:237.1pt;width:75.75pt;height:110pt;z-index:251677696">
            <v:shadow on="t" color="#002060" opacity=".5" offset="-6pt,-6pt"/>
            <v:textbox>
              <w:txbxContent>
                <w:p w:rsidR="00342DFC" w:rsidRPr="00E87349" w:rsidRDefault="00342DFC" w:rsidP="00342DFC">
                  <w:pPr>
                    <w:ind w:left="0" w:firstLine="0"/>
                    <w:rPr>
                      <w:b/>
                      <w:sz w:val="18"/>
                      <w:szCs w:val="18"/>
                      <w:u w:val="single"/>
                    </w:rPr>
                  </w:pPr>
                  <w:r w:rsidRPr="00E87349">
                    <w:rPr>
                      <w:b/>
                      <w:sz w:val="18"/>
                      <w:szCs w:val="18"/>
                      <w:u w:val="single"/>
                    </w:rPr>
                    <w:t>Recent Activity</w:t>
                  </w:r>
                </w:p>
                <w:p w:rsidR="00342DFC" w:rsidRDefault="00342DFC" w:rsidP="00342DFC">
                  <w:pPr>
                    <w:ind w:left="0" w:firstLine="0"/>
                    <w:rPr>
                      <w:b/>
                      <w:sz w:val="12"/>
                      <w:szCs w:val="12"/>
                    </w:rPr>
                  </w:pPr>
                  <w:proofErr w:type="gramStart"/>
                  <w:r>
                    <w:rPr>
                      <w:b/>
                      <w:sz w:val="12"/>
                      <w:szCs w:val="12"/>
                    </w:rPr>
                    <w:t>Local  Region</w:t>
                  </w:r>
                  <w:proofErr w:type="gramEnd"/>
                  <w:r>
                    <w:rPr>
                      <w:b/>
                      <w:sz w:val="12"/>
                      <w:szCs w:val="12"/>
                    </w:rPr>
                    <w:t xml:space="preserve"> City  Area</w:t>
                  </w:r>
                </w:p>
                <w:p w:rsidR="00E87349" w:rsidRPr="00E87349" w:rsidRDefault="00E87349" w:rsidP="00E87349">
                  <w:pPr>
                    <w:ind w:left="0" w:firstLine="0"/>
                    <w:jc w:val="center"/>
                    <w:rPr>
                      <w:b/>
                      <w:sz w:val="12"/>
                      <w:szCs w:val="12"/>
                      <w:u w:val="single"/>
                    </w:rPr>
                  </w:pP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</w:p>
              </w:txbxContent>
            </v:textbox>
          </v:shape>
        </w:pict>
      </w:r>
      <w:r w:rsidR="00342DFC">
        <w:rPr>
          <w:noProof/>
        </w:rPr>
        <w:pict>
          <v:shape id="_x0000_s1042" type="#_x0000_t202" style="position:absolute;left:0;text-align:left;margin-left:357.3pt;margin-top:137.3pt;width:52.25pt;height:80.6pt;z-index:251678720">
            <v:shadow on="t" opacity=".5" offset="6pt,6pt"/>
            <v:textbox>
              <w:txbxContent>
                <w:p w:rsidR="00342DFC" w:rsidRDefault="00342DFC" w:rsidP="00342DFC">
                  <w:pPr>
                    <w:ind w:left="-90" w:firstLine="0"/>
                    <w:jc w:val="center"/>
                    <w:rPr>
                      <w:sz w:val="16"/>
                      <w:szCs w:val="16"/>
                      <w:u w:val="single"/>
                    </w:rPr>
                  </w:pPr>
                  <w:r w:rsidRPr="00342DFC">
                    <w:rPr>
                      <w:sz w:val="16"/>
                      <w:szCs w:val="16"/>
                      <w:u w:val="single"/>
                    </w:rPr>
                    <w:t>Categories</w:t>
                  </w:r>
                </w:p>
                <w:p w:rsidR="00342DFC" w:rsidRDefault="00342DFC" w:rsidP="00342DFC">
                  <w:pPr>
                    <w:ind w:left="-9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Restaurants</w:t>
                  </w:r>
                </w:p>
                <w:p w:rsidR="00342DFC" w:rsidRDefault="00342DFC" w:rsidP="00342DFC">
                  <w:pPr>
                    <w:ind w:left="-9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Parks</w:t>
                  </w:r>
                </w:p>
                <w:p w:rsidR="00342DFC" w:rsidRDefault="00342DFC" w:rsidP="00342DFC">
                  <w:pPr>
                    <w:ind w:left="-9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Cafes</w:t>
                  </w:r>
                </w:p>
                <w:p w:rsidR="00342DFC" w:rsidRDefault="00342DFC" w:rsidP="00342DFC">
                  <w:pPr>
                    <w:ind w:left="-9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Bars </w:t>
                  </w:r>
                </w:p>
                <w:p w:rsidR="00342DFC" w:rsidRDefault="00342DFC" w:rsidP="00342DFC">
                  <w:pPr>
                    <w:ind w:left="-9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Government Offices</w:t>
                  </w:r>
                </w:p>
                <w:p w:rsidR="00342DFC" w:rsidRPr="00342DFC" w:rsidRDefault="00342DFC" w:rsidP="00342DFC">
                  <w:pPr>
                    <w:ind w:left="-9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Businesses</w:t>
                  </w:r>
                </w:p>
              </w:txbxContent>
            </v:textbox>
          </v:shape>
        </w:pict>
      </w:r>
      <w:r w:rsidR="00A122CB">
        <w:rPr>
          <w:noProof/>
        </w:rPr>
        <w:pict>
          <v:shape id="_x0000_s1040" type="#_x0000_t202" style="position:absolute;left:0;text-align:left;margin-left:527.5pt;margin-top:127.7pt;width:64.2pt;height:56.6pt;z-index:251676672">
            <v:shadow on="t" opacity=".5" offset="6pt,6pt"/>
            <v:textbox>
              <w:txbxContent>
                <w:p w:rsidR="00A122CB" w:rsidRPr="00A122CB" w:rsidRDefault="00A122CB" w:rsidP="00A122CB">
                  <w:pPr>
                    <w:ind w:left="0" w:firstLine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No peeps yet…</w:t>
                  </w:r>
                  <w:proofErr w:type="gramStart"/>
                  <w:r>
                    <w:rPr>
                      <w:sz w:val="18"/>
                      <w:szCs w:val="18"/>
                    </w:rPr>
                    <w:t>be</w:t>
                  </w:r>
                  <w:proofErr w:type="gramEnd"/>
                  <w:r>
                    <w:rPr>
                      <w:sz w:val="18"/>
                      <w:szCs w:val="18"/>
                    </w:rPr>
                    <w:t xml:space="preserve"> the first! Be a pioneer!</w:t>
                  </w:r>
                </w:p>
              </w:txbxContent>
            </v:textbox>
          </v:shape>
        </w:pict>
      </w:r>
      <w:r w:rsidR="00A122CB">
        <w:rPr>
          <w:noProof/>
        </w:rPr>
        <w:pict>
          <v:shape id="_x0000_s1039" type="#_x0000_t202" style="position:absolute;left:0;text-align:left;margin-left:502.55pt;margin-top:89.3pt;width:75.55pt;height:110pt;z-index:251675648">
            <v:shadow on="t" color="#4bacc6 [3208]" opacity=".5" offset="-6pt,-6pt"/>
            <v:textbox>
              <w:txbxContent>
                <w:p w:rsidR="00A122CB" w:rsidRDefault="00A122CB" w:rsidP="00A122CB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Bauhaus 93" w:hAnsi="Bauhaus 93"/>
                      <w:sz w:val="20"/>
                      <w:szCs w:val="20"/>
                    </w:rPr>
                    <w:t>peeped</w:t>
                  </w:r>
                  <w:proofErr w:type="gramEnd"/>
                </w:p>
                <w:p w:rsidR="00A122CB" w:rsidRDefault="00A122CB" w:rsidP="00A122CB">
                  <w:pPr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Noche</w:t>
                  </w:r>
                  <w:proofErr w:type="spellEnd"/>
                </w:p>
                <w:p w:rsidR="00A122CB" w:rsidRDefault="00A122CB" w:rsidP="00A122CB">
                  <w:pPr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</w:p>
                <w:p w:rsidR="00A122CB" w:rsidRPr="00A122CB" w:rsidRDefault="00A122CB" w:rsidP="00A122CB">
                  <w:pPr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</w:p>
                <w:p w:rsidR="00A122CB" w:rsidRPr="00A122CB" w:rsidRDefault="00A122CB" w:rsidP="00A122CB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A122CB">
        <w:rPr>
          <w:noProof/>
        </w:rPr>
        <w:pict>
          <v:shape id="_x0000_s1038" type="#_x0000_t202" style="position:absolute;left:0;text-align:left;margin-left:409.55pt;margin-top:89.3pt;width:75.55pt;height:110pt;z-index:251674624">
            <v:shadow on="t" color="#4bacc6 [3208]" opacity=".5" offset="-6pt,-6pt"/>
            <v:textbox>
              <w:txbxContent>
                <w:p w:rsidR="00A122CB" w:rsidRDefault="00A122CB" w:rsidP="00A122CB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Bauhaus 93" w:hAnsi="Bauhaus 93"/>
                      <w:sz w:val="20"/>
                      <w:szCs w:val="20"/>
                    </w:rPr>
                    <w:t>peeped</w:t>
                  </w:r>
                  <w:proofErr w:type="gramEnd"/>
                </w:p>
                <w:p w:rsidR="00A122CB" w:rsidRDefault="00A122CB" w:rsidP="00A122CB">
                  <w:pPr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VaHighlands</w:t>
                  </w:r>
                  <w:proofErr w:type="spellEnd"/>
                </w:p>
                <w:p w:rsidR="00A122CB" w:rsidRPr="00A122CB" w:rsidRDefault="00A122CB" w:rsidP="00A122CB">
                  <w:pPr>
                    <w:ind w:left="0" w:firstLine="0"/>
                    <w:jc w:val="center"/>
                    <w:rPr>
                      <w:sz w:val="20"/>
                      <w:szCs w:val="20"/>
                      <w:u w:val="single"/>
                    </w:rPr>
                  </w:pPr>
                  <w:r>
                    <w:rPr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sz w:val="20"/>
                      <w:szCs w:val="20"/>
                      <w:u w:val="single"/>
                    </w:rPr>
                    <w:tab/>
                  </w:r>
                </w:p>
              </w:txbxContent>
            </v:textbox>
          </v:shape>
        </w:pict>
      </w:r>
      <w:r w:rsidR="007D4149">
        <w:rPr>
          <w:noProof/>
        </w:rPr>
        <w:pict>
          <v:shape id="_x0000_s1033" type="#_x0000_t202" style="position:absolute;left:0;text-align:left;margin-left:215.9pt;margin-top:89.3pt;width:75.75pt;height:110pt;z-index:251669504">
            <v:shadow on="t" color="#4bacc6 [3208]" opacity=".5" offset="-6pt,-6pt"/>
            <v:textbox>
              <w:txbxContent>
                <w:p w:rsidR="007521AE" w:rsidRDefault="007521AE" w:rsidP="007521AE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Bauhaus 93" w:hAnsi="Bauhaus 93"/>
                      <w:sz w:val="20"/>
                      <w:szCs w:val="20"/>
                    </w:rPr>
                    <w:t>peeped</w:t>
                  </w:r>
                  <w:proofErr w:type="gramEnd"/>
                </w:p>
                <w:p w:rsidR="007521AE" w:rsidRPr="00A122CB" w:rsidRDefault="00A122CB" w:rsidP="007521AE">
                  <w:pPr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Noche</w:t>
                  </w:r>
                  <w:proofErr w:type="spellEnd"/>
                </w:p>
                <w:p w:rsidR="007521AE" w:rsidRPr="007521AE" w:rsidRDefault="007521AE" w:rsidP="007521AE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</w:pP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</w:p>
              </w:txbxContent>
            </v:textbox>
          </v:shape>
        </w:pict>
      </w:r>
      <w:r w:rsidR="007D4149">
        <w:rPr>
          <w:noProof/>
        </w:rPr>
        <w:pict>
          <v:shape id="_x0000_s1037" type="#_x0000_t202" style="position:absolute;left:0;text-align:left;margin-left:318.85pt;margin-top:89.3pt;width:75.75pt;height:110pt;z-index:251673600">
            <v:shadow on="t" color="#4bacc6 [3208]" opacity=".5" offset="-6pt,-6pt"/>
            <v:textbox>
              <w:txbxContent>
                <w:p w:rsidR="00A122CB" w:rsidRDefault="00A122CB" w:rsidP="00A122CB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Bauhaus 93" w:hAnsi="Bauhaus 93"/>
                      <w:sz w:val="20"/>
                      <w:szCs w:val="20"/>
                    </w:rPr>
                    <w:t>p</w:t>
                  </w:r>
                  <w:r w:rsidRPr="00A122CB">
                    <w:rPr>
                      <w:rFonts w:ascii="Bauhaus 93" w:hAnsi="Bauhaus 93"/>
                      <w:sz w:val="20"/>
                      <w:szCs w:val="20"/>
                    </w:rPr>
                    <w:t>eep</w:t>
                  </w:r>
                  <w:r>
                    <w:rPr>
                      <w:rFonts w:ascii="Bauhaus 93" w:hAnsi="Bauhaus 93"/>
                      <w:sz w:val="20"/>
                      <w:szCs w:val="20"/>
                    </w:rPr>
                    <w:t>ed</w:t>
                  </w:r>
                  <w:proofErr w:type="gramEnd"/>
                </w:p>
                <w:p w:rsidR="00A122CB" w:rsidRDefault="00A122CB" w:rsidP="00A122CB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</w:p>
                <w:p w:rsidR="00A122CB" w:rsidRPr="00A122CB" w:rsidRDefault="00A122CB" w:rsidP="00A122CB">
                  <w:pPr>
                    <w:ind w:left="0" w:firstLine="0"/>
                    <w:rPr>
                      <w:sz w:val="16"/>
                      <w:szCs w:val="16"/>
                      <w:u w:val="single"/>
                    </w:rPr>
                  </w:pPr>
                  <w:r w:rsidRPr="00A122CB">
                    <w:rPr>
                      <w:sz w:val="16"/>
                      <w:szCs w:val="16"/>
                      <w:u w:val="single"/>
                    </w:rPr>
                    <w:t>+ Categories</w:t>
                  </w:r>
                </w:p>
                <w:p w:rsidR="00A122CB" w:rsidRPr="00A122CB" w:rsidRDefault="00A122CB" w:rsidP="00A122CB">
                  <w:pPr>
                    <w:ind w:left="0" w:firstLine="0"/>
                    <w:rPr>
                      <w:sz w:val="16"/>
                      <w:szCs w:val="16"/>
                      <w:u w:val="single"/>
                    </w:rPr>
                  </w:pPr>
                </w:p>
                <w:p w:rsidR="00A122CB" w:rsidRPr="00A122CB" w:rsidRDefault="00A122CB" w:rsidP="00A122CB">
                  <w:pPr>
                    <w:ind w:left="0" w:firstLine="0"/>
                    <w:rPr>
                      <w:sz w:val="16"/>
                      <w:szCs w:val="16"/>
                      <w:u w:val="single"/>
                    </w:rPr>
                  </w:pPr>
                  <w:r w:rsidRPr="00A122CB">
                    <w:rPr>
                      <w:sz w:val="16"/>
                      <w:szCs w:val="16"/>
                      <w:u w:val="single"/>
                    </w:rPr>
                    <w:t>+ Area</w:t>
                  </w:r>
                </w:p>
                <w:p w:rsidR="00A122CB" w:rsidRPr="00A122CB" w:rsidRDefault="00A122CB" w:rsidP="00A122CB">
                  <w:pPr>
                    <w:ind w:left="0" w:firstLine="0"/>
                    <w:rPr>
                      <w:sz w:val="16"/>
                      <w:szCs w:val="16"/>
                      <w:u w:val="single"/>
                    </w:rPr>
                  </w:pPr>
                </w:p>
                <w:p w:rsidR="00A122CB" w:rsidRPr="00A122CB" w:rsidRDefault="00A122CB" w:rsidP="00A122CB">
                  <w:pPr>
                    <w:ind w:left="0" w:firstLine="0"/>
                    <w:rPr>
                      <w:sz w:val="16"/>
                      <w:szCs w:val="16"/>
                      <w:u w:val="single"/>
                    </w:rPr>
                  </w:pPr>
                  <w:r w:rsidRPr="00A122CB">
                    <w:rPr>
                      <w:sz w:val="16"/>
                      <w:szCs w:val="16"/>
                      <w:u w:val="single"/>
                    </w:rPr>
                    <w:t>+City</w:t>
                  </w:r>
                </w:p>
                <w:p w:rsidR="00A122CB" w:rsidRPr="00A122CB" w:rsidRDefault="00A122CB" w:rsidP="00A122CB">
                  <w:pPr>
                    <w:ind w:left="0" w:firstLine="0"/>
                    <w:rPr>
                      <w:sz w:val="16"/>
                      <w:szCs w:val="16"/>
                      <w:u w:val="single"/>
                    </w:rPr>
                  </w:pPr>
                </w:p>
                <w:p w:rsidR="00A122CB" w:rsidRPr="00A122CB" w:rsidRDefault="00A122CB" w:rsidP="00A122CB">
                  <w:pPr>
                    <w:ind w:left="0" w:firstLine="0"/>
                    <w:rPr>
                      <w:sz w:val="16"/>
                      <w:szCs w:val="16"/>
                      <w:u w:val="single"/>
                    </w:rPr>
                  </w:pPr>
                  <w:r w:rsidRPr="00A122CB">
                    <w:rPr>
                      <w:sz w:val="16"/>
                      <w:szCs w:val="16"/>
                      <w:u w:val="single"/>
                    </w:rPr>
                    <w:t>+Map</w:t>
                  </w:r>
                </w:p>
                <w:p w:rsidR="00A122CB" w:rsidRPr="00A122CB" w:rsidRDefault="00A122CB" w:rsidP="00A122CB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7D4149">
        <w:rPr>
          <w:noProof/>
        </w:rPr>
        <w:pict>
          <v:shape id="_x0000_s1035" type="#_x0000_t202" style="position:absolute;left:0;text-align:left;margin-left:435.05pt;margin-top:29.75pt;width:62.4pt;height:43.2pt;z-index:251671552">
            <v:shadow on="t" opacity=".5" offset="6pt,6pt"/>
            <v:textbox>
              <w:txbxContent>
                <w:p w:rsidR="007D4149" w:rsidRPr="007D4149" w:rsidRDefault="007D4149" w:rsidP="007D4149">
                  <w:pPr>
                    <w:ind w:left="0" w:firstLine="0"/>
                    <w:rPr>
                      <w:sz w:val="16"/>
                      <w:szCs w:val="16"/>
                    </w:rPr>
                  </w:pPr>
                  <w:r w:rsidRPr="007D4149">
                    <w:rPr>
                      <w:sz w:val="16"/>
                      <w:szCs w:val="16"/>
                    </w:rPr>
                    <w:t>Confirmed!</w:t>
                  </w:r>
                </w:p>
                <w:p w:rsidR="007D4149" w:rsidRPr="007D4149" w:rsidRDefault="007D4149" w:rsidP="007D4149">
                  <w:pPr>
                    <w:ind w:left="0" w:firstLine="0"/>
                    <w:rPr>
                      <w:sz w:val="16"/>
                      <w:szCs w:val="16"/>
                    </w:rPr>
                  </w:pPr>
                  <w:r w:rsidRPr="007D4149">
                    <w:rPr>
                      <w:sz w:val="16"/>
                      <w:szCs w:val="16"/>
                    </w:rPr>
                    <w:t>Thank You!</w:t>
                  </w:r>
                </w:p>
              </w:txbxContent>
            </v:textbox>
          </v:shape>
        </w:pict>
      </w:r>
      <w:r w:rsidR="007D4149">
        <w:rPr>
          <w:noProof/>
        </w:rPr>
        <w:pict>
          <v:shape id="_x0000_s1036" type="#_x0000_t202" style="position:absolute;left:0;text-align:left;margin-left:334.1pt;margin-top:29.75pt;width:67.45pt;height:43.2pt;z-index:251672576">
            <v:shadow on="t" opacity=".5" offset="6pt,6pt"/>
            <v:textbox>
              <w:txbxContent>
                <w:p w:rsidR="007D4149" w:rsidRPr="007D4149" w:rsidRDefault="007D4149" w:rsidP="007D4149">
                  <w:pPr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Thank You for adding Georges!</w:t>
                  </w:r>
                </w:p>
              </w:txbxContent>
            </v:textbox>
          </v:shape>
        </w:pict>
      </w:r>
      <w:r w:rsidR="007D4149">
        <w:rPr>
          <w:noProof/>
        </w:rPr>
        <w:pict>
          <v:shape id="_x0000_s1030" type="#_x0000_t202" style="position:absolute;left:0;text-align:left;margin-left:396.45pt;margin-top:-54.7pt;width:75.75pt;height:110pt;z-index:251666432">
            <v:shadow on="t" color="#00b050" opacity=".5" offset="-6pt,-6pt"/>
            <v:textbox>
              <w:txbxContent>
                <w:p w:rsidR="001B00BA" w:rsidRDefault="007D4149" w:rsidP="007D4149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Bauhaus 93" w:hAnsi="Bauhaus 93"/>
                      <w:sz w:val="20"/>
                      <w:szCs w:val="20"/>
                    </w:rPr>
                    <w:t>peep</w:t>
                  </w:r>
                  <w:proofErr w:type="gramEnd"/>
                </w:p>
                <w:p w:rsidR="007D4149" w:rsidRDefault="007D4149" w:rsidP="007D4149">
                  <w:pPr>
                    <w:ind w:left="0" w:firstLine="0"/>
                    <w:jc w:val="center"/>
                    <w:rPr>
                      <w:sz w:val="18"/>
                      <w:szCs w:val="18"/>
                    </w:rPr>
                  </w:pPr>
                </w:p>
                <w:p w:rsidR="007D4149" w:rsidRDefault="007D4149" w:rsidP="007D4149">
                  <w:pPr>
                    <w:ind w:left="0" w:firstLine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Crowd Size</w:t>
                  </w:r>
                </w:p>
                <w:p w:rsidR="007D4149" w:rsidRDefault="007D4149" w:rsidP="007D4149">
                  <w:pPr>
                    <w:ind w:left="0" w:firstLine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Comment</w:t>
                  </w:r>
                </w:p>
                <w:p w:rsidR="007D4149" w:rsidRDefault="007D4149" w:rsidP="007D4149">
                  <w:pPr>
                    <w:ind w:left="0" w:firstLine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Photo</w:t>
                  </w:r>
                </w:p>
                <w:p w:rsidR="007D4149" w:rsidRPr="007D4149" w:rsidRDefault="007D4149" w:rsidP="007D4149">
                  <w:pPr>
                    <w:ind w:left="0" w:firstLine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Sub-Ratings</w:t>
                  </w:r>
                </w:p>
              </w:txbxContent>
            </v:textbox>
          </v:shape>
        </w:pict>
      </w:r>
      <w:r w:rsidR="007521AE">
        <w:rPr>
          <w:noProof/>
        </w:rPr>
        <w:pict>
          <v:shape id="_x0000_s1034" type="#_x0000_t202" style="position:absolute;left:0;text-align:left;margin-left:309pt;margin-top:-54.7pt;width:75.75pt;height:110pt;z-index:251670528">
            <v:shadow on="t" color="#00b050" opacity=".5" offset="-6pt,-6pt"/>
            <v:textbox>
              <w:txbxContent>
                <w:p w:rsidR="007521AE" w:rsidRDefault="007521AE" w:rsidP="007521AE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Bauhaus 93" w:hAnsi="Bauhaus 93"/>
                      <w:sz w:val="20"/>
                      <w:szCs w:val="20"/>
                    </w:rPr>
                    <w:t>peep</w:t>
                  </w:r>
                  <w:proofErr w:type="gramEnd"/>
                </w:p>
                <w:p w:rsidR="007521AE" w:rsidRPr="007521AE" w:rsidRDefault="007521AE" w:rsidP="007521AE">
                  <w:pPr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+ Add Place</w:t>
                  </w:r>
                </w:p>
                <w:p w:rsidR="007521AE" w:rsidRPr="007D4149" w:rsidRDefault="007D4149" w:rsidP="007521AE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</w:pP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</w:p>
              </w:txbxContent>
            </v:textbox>
          </v:shape>
        </w:pict>
      </w:r>
      <w:r w:rsidR="007521AE">
        <w:rPr>
          <w:noProof/>
        </w:rPr>
        <w:pict>
          <v:shape id="_x0000_s1031" type="#_x0000_t202" style="position:absolute;left:0;text-align:left;margin-left:215.9pt;margin-top:-54.7pt;width:75.75pt;height:110pt;z-index:251667456">
            <v:shadow on="t" color="#00b050" opacity=".5" offset="-6pt,-6pt"/>
            <v:textbox>
              <w:txbxContent>
                <w:p w:rsidR="007521AE" w:rsidRDefault="007521AE" w:rsidP="007521AE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Bauhaus 93" w:hAnsi="Bauhaus 93"/>
                      <w:sz w:val="20"/>
                      <w:szCs w:val="20"/>
                    </w:rPr>
                    <w:t>peep</w:t>
                  </w:r>
                  <w:proofErr w:type="gramEnd"/>
                </w:p>
                <w:p w:rsidR="007521AE" w:rsidRPr="007521AE" w:rsidRDefault="007521AE" w:rsidP="007521AE">
                  <w:pPr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Noche</w:t>
                  </w:r>
                  <w:proofErr w:type="spellEnd"/>
                </w:p>
                <w:p w:rsidR="007521AE" w:rsidRPr="007521AE" w:rsidRDefault="007521AE" w:rsidP="007521AE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</w:pP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</w:p>
              </w:txbxContent>
            </v:textbox>
          </v:shape>
        </w:pict>
      </w:r>
      <w:r w:rsidR="007521AE">
        <w:rPr>
          <w:noProof/>
        </w:rPr>
        <w:pict>
          <v:shape id="_x0000_s1032" type="#_x0000_t202" style="position:absolute;left:0;text-align:left;margin-left:91.15pt;margin-top:7.7pt;width:77.6pt;height:110pt;z-index:251668480">
            <v:shadow on="t" color="#002060" opacity=".5" offset="-6pt,-6pt"/>
            <v:textbox>
              <w:txbxContent>
                <w:p w:rsidR="00EA7C43" w:rsidRDefault="00EA7C43" w:rsidP="00EA7C43">
                  <w:pPr>
                    <w:ind w:left="0" w:firstLine="0"/>
                    <w:jc w:val="center"/>
                    <w:rPr>
                      <w:rFonts w:ascii="Bauhaus 93" w:hAnsi="Bauhaus 93"/>
                    </w:rPr>
                  </w:pPr>
                  <w:proofErr w:type="gramStart"/>
                  <w:r>
                    <w:rPr>
                      <w:rFonts w:ascii="Bauhaus 93" w:hAnsi="Bauhaus 93"/>
                    </w:rPr>
                    <w:t>peep</w:t>
                  </w:r>
                  <w:proofErr w:type="gramEnd"/>
                </w:p>
                <w:p w:rsidR="00EA7C43" w:rsidRDefault="00EA7C43" w:rsidP="00EA7C43">
                  <w:pPr>
                    <w:ind w:left="0" w:firstLine="0"/>
                    <w:jc w:val="center"/>
                    <w:rPr>
                      <w:rFonts w:ascii="Bauhaus 93" w:hAnsi="Bauhaus 93"/>
                      <w:sz w:val="16"/>
                      <w:szCs w:val="16"/>
                      <w:u w:val="single"/>
                    </w:rPr>
                  </w:pPr>
                  <w:r>
                    <w:rPr>
                      <w:rFonts w:ascii="Bauhaus 93" w:hAnsi="Bauhaus 93"/>
                      <w:sz w:val="16"/>
                      <w:szCs w:val="16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16"/>
                      <w:szCs w:val="16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16"/>
                      <w:szCs w:val="16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16"/>
                      <w:szCs w:val="16"/>
                      <w:u w:val="single"/>
                    </w:rPr>
                    <w:tab/>
                  </w:r>
                </w:p>
                <w:p w:rsidR="00EA7C43" w:rsidRDefault="00EA7C43" w:rsidP="00EA7C43">
                  <w:pPr>
                    <w:ind w:left="0" w:firstLine="0"/>
                    <w:jc w:val="center"/>
                    <w:rPr>
                      <w:rFonts w:ascii="Bauhaus 93" w:hAnsi="Bauhaus 93"/>
                      <w:sz w:val="16"/>
                      <w:szCs w:val="16"/>
                      <w:u w:val="single"/>
                    </w:rPr>
                  </w:pPr>
                </w:p>
                <w:p w:rsidR="00EA7C43" w:rsidRPr="00EA7C43" w:rsidRDefault="00EA7C43" w:rsidP="00EA7C43">
                  <w:pPr>
                    <w:ind w:left="0" w:firstLine="0"/>
                    <w:jc w:val="center"/>
                    <w:rPr>
                      <w:rFonts w:ascii="Bauhaus 93" w:hAnsi="Bauhaus 93"/>
                    </w:rPr>
                  </w:pPr>
                  <w:proofErr w:type="gramStart"/>
                  <w:r w:rsidRPr="00EA7C43">
                    <w:rPr>
                      <w:rFonts w:ascii="Bauhaus 93" w:hAnsi="Bauhaus 93"/>
                    </w:rPr>
                    <w:t>peeped</w:t>
                  </w:r>
                  <w:proofErr w:type="gramEnd"/>
                </w:p>
              </w:txbxContent>
            </v:textbox>
          </v:shape>
        </w:pict>
      </w:r>
      <w:r w:rsidR="007521AE">
        <w:rPr>
          <w:noProof/>
          <w:lang w:eastAsia="zh-TW"/>
        </w:rPr>
        <w:pict>
          <v:shape id="_x0000_s1027" type="#_x0000_t202" style="position:absolute;left:0;text-align:left;margin-left:-6.2pt;margin-top:7.7pt;width:77.6pt;height:110pt;z-index:251662336;mso-width-relative:margin;mso-height-relative:margin">
            <v:shadow on="t" color="#002060" opacity=".5" offset="-6pt,-6pt"/>
            <v:textbox style="mso-next-textbox:#_x0000_s1027">
              <w:txbxContent>
                <w:p w:rsidR="001B00BA" w:rsidRDefault="001B00BA" w:rsidP="001B00BA">
                  <w:pPr>
                    <w:ind w:left="0" w:right="-15" w:firstLine="0"/>
                    <w:jc w:val="center"/>
                    <w:rPr>
                      <w:rFonts w:ascii="Bauhaus 93" w:hAnsi="Bauhaus 93"/>
                    </w:rPr>
                  </w:pPr>
                  <w:proofErr w:type="spellStart"/>
                  <w:r>
                    <w:rPr>
                      <w:rFonts w:ascii="Bauhaus 93" w:hAnsi="Bauhaus 93"/>
                    </w:rPr>
                    <w:t>Peepl</w:t>
                  </w:r>
                  <w:proofErr w:type="spellEnd"/>
                </w:p>
                <w:p w:rsidR="001B00BA" w:rsidRDefault="001B00BA" w:rsidP="001B00BA">
                  <w:pPr>
                    <w:ind w:left="0" w:right="-15" w:firstLine="0"/>
                    <w:jc w:val="center"/>
                  </w:pPr>
                  <w:r>
                    <w:rPr>
                      <w:sz w:val="16"/>
                      <w:szCs w:val="16"/>
                    </w:rPr>
                    <w:t>Know before you go…</w:t>
                  </w:r>
                </w:p>
                <w:p w:rsidR="001B00BA" w:rsidRDefault="001B00BA" w:rsidP="001B00BA">
                  <w:pPr>
                    <w:ind w:left="0" w:right="-15" w:firstLine="0"/>
                    <w:jc w:val="center"/>
                  </w:pPr>
                </w:p>
                <w:p w:rsidR="001B00BA" w:rsidRDefault="001B00BA" w:rsidP="001B00BA">
                  <w:pPr>
                    <w:ind w:left="0" w:right="-15" w:firstLine="0"/>
                    <w:jc w:val="center"/>
                  </w:pPr>
                  <w:r>
                    <w:t>Sign In</w:t>
                  </w:r>
                </w:p>
                <w:p w:rsidR="001B00BA" w:rsidRDefault="001B00BA" w:rsidP="001B00BA">
                  <w:pPr>
                    <w:ind w:left="0" w:right="-15" w:firstLine="0"/>
                    <w:jc w:val="center"/>
                  </w:pPr>
                  <w:proofErr w:type="gramStart"/>
                  <w:r>
                    <w:t>or</w:t>
                  </w:r>
                  <w:proofErr w:type="gramEnd"/>
                </w:p>
                <w:p w:rsidR="001B00BA" w:rsidRDefault="001B00BA" w:rsidP="001B00BA">
                  <w:pPr>
                    <w:ind w:left="0" w:right="-15" w:firstLine="0"/>
                    <w:jc w:val="center"/>
                  </w:pPr>
                  <w:r>
                    <w:t>Sign Up</w:t>
                  </w:r>
                </w:p>
              </w:txbxContent>
            </v:textbox>
          </v:shape>
        </w:pict>
      </w:r>
      <w:r w:rsidR="00EA7C43">
        <w:rPr>
          <w:noProof/>
          <w:lang w:eastAsia="zh-TW"/>
        </w:rPr>
        <w:pict>
          <v:shape id="_x0000_s1028" type="#_x0000_t202" style="position:absolute;left:0;text-align:left;margin-left:147.1pt;margin-top:548.25pt;width:186.25pt;height:21.4pt;z-index:251664384;mso-width-percent:400;mso-height-percent:200;mso-width-percent:400;mso-height-percent:200;mso-width-relative:margin;mso-height-relative:margin">
            <v:textbox style="mso-fit-shape-to-text:t">
              <w:txbxContent>
                <w:p w:rsidR="001B00BA" w:rsidRDefault="001B00BA"/>
              </w:txbxContent>
            </v:textbox>
          </v:shape>
        </w:pict>
      </w:r>
    </w:p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15672" w:rsidP="00A842AA">
      <w:r>
        <w:rPr>
          <w:noProof/>
          <w:lang w:eastAsia="zh-TW"/>
        </w:rPr>
        <w:pict>
          <v:shape id="_x0000_s1026" type="#_x0000_t202" style="position:absolute;left:0;text-align:left;margin-left:5.25pt;margin-top:3.3pt;width:77.6pt;height:106.5pt;z-index:251660288;mso-width-relative:margin;mso-height-relative:margin">
            <v:shadow on="t" color="#002060" opacity=".5" offset="-6pt,-6pt"/>
            <v:textbox>
              <w:txbxContent>
                <w:p w:rsidR="001B00BA" w:rsidRDefault="001B00BA" w:rsidP="001B00BA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 w:rsidRPr="00A842AA">
                    <w:rPr>
                      <w:b/>
                      <w:u w:val="single"/>
                    </w:rPr>
                    <w:t>Sign Up</w:t>
                  </w:r>
                </w:p>
                <w:p w:rsidR="00A842AA" w:rsidRPr="00A842AA" w:rsidRDefault="00A842AA" w:rsidP="001B00BA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</w:p>
              </w:txbxContent>
            </v:textbox>
          </v:shape>
        </w:pict>
      </w:r>
    </w:p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664E9E" w:rsidRDefault="00A842AA" w:rsidP="00A842AA">
      <w:pPr>
        <w:tabs>
          <w:tab w:val="left" w:pos="8352"/>
        </w:tabs>
      </w:pPr>
      <w:r>
        <w:tab/>
      </w:r>
      <w:r>
        <w:tab/>
      </w:r>
    </w:p>
    <w:p w:rsidR="00A842AA" w:rsidRDefault="00A842AA" w:rsidP="00A842AA">
      <w:pPr>
        <w:tabs>
          <w:tab w:val="left" w:pos="8352"/>
        </w:tabs>
      </w:pPr>
    </w:p>
    <w:p w:rsidR="00A842AA" w:rsidRDefault="00A842AA" w:rsidP="00A842AA">
      <w:pPr>
        <w:tabs>
          <w:tab w:val="left" w:pos="8352"/>
        </w:tabs>
      </w:pPr>
    </w:p>
    <w:p w:rsidR="00A842AA" w:rsidRDefault="00A842AA" w:rsidP="00A842AA">
      <w:pPr>
        <w:tabs>
          <w:tab w:val="left" w:pos="8352"/>
        </w:tabs>
      </w:pPr>
    </w:p>
    <w:p w:rsidR="00A842AA" w:rsidRDefault="00A842AA" w:rsidP="00A842AA">
      <w:pPr>
        <w:tabs>
          <w:tab w:val="left" w:pos="8352"/>
        </w:tabs>
      </w:pPr>
    </w:p>
    <w:p w:rsidR="00A842AA" w:rsidRDefault="00A842AA" w:rsidP="00A842AA">
      <w:pPr>
        <w:tabs>
          <w:tab w:val="left" w:pos="8352"/>
        </w:tabs>
      </w:pPr>
    </w:p>
    <w:p w:rsidR="00A842AA" w:rsidRDefault="00A842AA" w:rsidP="00A842AA">
      <w:pPr>
        <w:tabs>
          <w:tab w:val="left" w:pos="8352"/>
        </w:tabs>
      </w:pPr>
    </w:p>
    <w:p w:rsidR="007664FB" w:rsidRDefault="007664FB" w:rsidP="00A842AA">
      <w:pPr>
        <w:tabs>
          <w:tab w:val="left" w:pos="8352"/>
        </w:tabs>
      </w:pPr>
    </w:p>
    <w:p w:rsidR="007664FB" w:rsidRDefault="007664FB" w:rsidP="00A842AA">
      <w:pPr>
        <w:tabs>
          <w:tab w:val="left" w:pos="8352"/>
        </w:tabs>
      </w:pPr>
    </w:p>
    <w:p w:rsidR="007664FB" w:rsidRDefault="007664FB" w:rsidP="00A842AA">
      <w:pPr>
        <w:tabs>
          <w:tab w:val="left" w:pos="8352"/>
        </w:tabs>
      </w:pPr>
    </w:p>
    <w:p w:rsidR="007664FB" w:rsidRDefault="007664FB" w:rsidP="00A842AA">
      <w:pPr>
        <w:tabs>
          <w:tab w:val="left" w:pos="8352"/>
        </w:tabs>
      </w:pPr>
    </w:p>
    <w:p w:rsidR="00A842AA" w:rsidRDefault="00D20821" w:rsidP="00A842AA">
      <w:pPr>
        <w:tabs>
          <w:tab w:val="left" w:pos="8352"/>
        </w:tabs>
      </w:pPr>
      <w:r>
        <w:rPr>
          <w:noProof/>
        </w:rPr>
        <w:lastRenderedPageBreak/>
        <w:pict>
          <v:shape id="_x0000_s1044" type="#_x0000_t202" style="position:absolute;left:0;text-align:left;margin-left:170.1pt;margin-top:-6.7pt;width:89.3pt;height:106.5pt;z-index:251680768">
            <v:shadow on="t" color="#002060" opacity=".5" offset="-6pt,-6pt"/>
            <v:textbox style="mso-next-textbox:#_x0000_s1044">
              <w:txbxContent>
                <w:p w:rsidR="00D20821" w:rsidRPr="00D20821" w:rsidRDefault="00914382" w:rsidP="00D20821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D20821" w:rsidRDefault="00D20821" w:rsidP="00D20821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D20821">
                    <w:rPr>
                      <w:b/>
                      <w:sz w:val="18"/>
                      <w:szCs w:val="18"/>
                    </w:rPr>
                    <w:t>(</w:t>
                  </w:r>
                  <w:proofErr w:type="gramStart"/>
                  <w:r w:rsidRPr="00D20821">
                    <w:rPr>
                      <w:b/>
                      <w:sz w:val="18"/>
                      <w:szCs w:val="18"/>
                    </w:rPr>
                    <w:t>what</w:t>
                  </w:r>
                  <w:proofErr w:type="gramEnd"/>
                  <w:r w:rsidRPr="00D20821">
                    <w:rPr>
                      <w:b/>
                      <w:sz w:val="18"/>
                      <w:szCs w:val="18"/>
                    </w:rPr>
                    <w:t xml:space="preserve"> others see)</w:t>
                  </w:r>
                </w:p>
                <w:p w:rsidR="00A842AA" w:rsidRDefault="00D20821" w:rsidP="00D20821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D20821">
                    <w:rPr>
                      <w:b/>
                      <w:sz w:val="18"/>
                      <w:szCs w:val="18"/>
                    </w:rPr>
                    <w:t>Photo Gallery</w:t>
                  </w:r>
                </w:p>
                <w:p w:rsidR="00D20821" w:rsidRPr="00D20821" w:rsidRDefault="00D20821" w:rsidP="00D20821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</w:txbxContent>
            </v:textbox>
          </v:shape>
        </w:pict>
      </w:r>
      <w:r>
        <w:rPr>
          <w:noProof/>
        </w:rPr>
        <w:pict>
          <v:shape id="_x0000_s1043" type="#_x0000_t202" style="position:absolute;left:0;text-align:left;margin-left:53.9pt;margin-top:-6.7pt;width:85.5pt;height:106.5pt;z-index:251679744">
            <v:shadow on="t" color="#002060" opacity=".5" offset="-6pt,-6pt"/>
            <v:textbox style="mso-next-textbox:#_x0000_s1043">
              <w:txbxContent>
                <w:p w:rsidR="00A842AA" w:rsidRPr="00D20821" w:rsidRDefault="00914382" w:rsidP="00914382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D20821" w:rsidRDefault="00D20821" w:rsidP="00D20821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 w:rsidRPr="00D20821">
                    <w:rPr>
                      <w:b/>
                      <w:sz w:val="18"/>
                      <w:szCs w:val="18"/>
                    </w:rPr>
                    <w:t>(</w:t>
                  </w:r>
                  <w:proofErr w:type="gramStart"/>
                  <w:r w:rsidRPr="00D20821">
                    <w:rPr>
                      <w:b/>
                      <w:sz w:val="18"/>
                      <w:szCs w:val="18"/>
                    </w:rPr>
                    <w:t>what</w:t>
                  </w:r>
                  <w:proofErr w:type="gramEnd"/>
                  <w:r w:rsidRPr="00D20821">
                    <w:rPr>
                      <w:b/>
                      <w:sz w:val="18"/>
                      <w:szCs w:val="18"/>
                    </w:rPr>
                    <w:t xml:space="preserve"> others see)</w:t>
                  </w:r>
                </w:p>
                <w:p w:rsidR="00D20821" w:rsidRDefault="00D20821" w:rsidP="00D20821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Peep History</w:t>
                  </w:r>
                </w:p>
                <w:p w:rsidR="00D20821" w:rsidRPr="00D20821" w:rsidRDefault="00D20821" w:rsidP="00D20821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</w:txbxContent>
            </v:textbox>
          </v:shape>
        </w:pict>
      </w:r>
    </w:p>
    <w:p w:rsidR="00A842AA" w:rsidRDefault="00A842AA" w:rsidP="00A842AA">
      <w:pPr>
        <w:tabs>
          <w:tab w:val="left" w:pos="8352"/>
        </w:tabs>
      </w:pPr>
    </w:p>
    <w:p w:rsidR="00A842AA" w:rsidRDefault="00A842AA" w:rsidP="00A842AA">
      <w:pPr>
        <w:tabs>
          <w:tab w:val="left" w:pos="8352"/>
        </w:tabs>
      </w:pPr>
    </w:p>
    <w:p w:rsidR="00914382" w:rsidRDefault="00914382" w:rsidP="00A842AA">
      <w:pPr>
        <w:tabs>
          <w:tab w:val="left" w:pos="8352"/>
        </w:tabs>
      </w:pPr>
    </w:p>
    <w:p w:rsidR="00914382" w:rsidRDefault="00914382" w:rsidP="00A842AA">
      <w:pPr>
        <w:tabs>
          <w:tab w:val="left" w:pos="8352"/>
        </w:tabs>
      </w:pPr>
    </w:p>
    <w:p w:rsidR="00914382" w:rsidRDefault="00914382" w:rsidP="00A842AA">
      <w:pPr>
        <w:tabs>
          <w:tab w:val="left" w:pos="8352"/>
        </w:tabs>
      </w:pPr>
    </w:p>
    <w:p w:rsidR="00914382" w:rsidRDefault="00914382" w:rsidP="00A842AA">
      <w:pPr>
        <w:tabs>
          <w:tab w:val="left" w:pos="8352"/>
        </w:tabs>
      </w:pPr>
    </w:p>
    <w:p w:rsidR="00914382" w:rsidRDefault="00914382" w:rsidP="00A842AA">
      <w:pPr>
        <w:tabs>
          <w:tab w:val="left" w:pos="8352"/>
        </w:tabs>
      </w:pPr>
    </w:p>
    <w:p w:rsidR="00914382" w:rsidRDefault="00914382" w:rsidP="00A842AA">
      <w:pPr>
        <w:tabs>
          <w:tab w:val="left" w:pos="8352"/>
        </w:tabs>
      </w:pPr>
    </w:p>
    <w:p w:rsidR="00F645C8" w:rsidRDefault="005D3AAB" w:rsidP="00A842AA">
      <w:pPr>
        <w:tabs>
          <w:tab w:val="left" w:pos="8352"/>
        </w:tabs>
      </w:pPr>
      <w:r>
        <w:rPr>
          <w:noProof/>
        </w:rPr>
        <w:pict>
          <v:shape id="_x0000_s1049" type="#_x0000_t202" style="position:absolute;left:0;text-align:left;margin-left:520.25pt;margin-top:134.55pt;width:86.4pt;height:106.5pt;z-index:251686912">
            <v:shadow on="t" color="#00b0f0" opacity=".5" offset="-6pt,-6pt"/>
            <v:textbox>
              <w:txbxContent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914382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Following</w:t>
                  </w:r>
                </w:p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  <w:p w:rsidR="00914382" w:rsidRDefault="00914382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48" type="#_x0000_t202" style="position:absolute;left:0;text-align:left;margin-left:411.05pt;margin-top:134.55pt;width:85.45pt;height:106.5pt;z-index:251685888">
            <v:shadow on="t" color="#00b0f0" opacity=".5" offset="-6pt,-6pt"/>
            <v:textbox>
              <w:txbxContent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914382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Followers</w:t>
                  </w:r>
                </w:p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  <w:p w:rsidR="00914382" w:rsidRDefault="00914382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52" type="#_x0000_t202" style="position:absolute;left:0;text-align:left;margin-left:520.25pt;margin-top:8.75pt;width:82.75pt;height:102.7pt;z-index:251689984">
            <v:shadow on="t" color="#00b0f0" opacity=".5" offset="-6pt,-6pt"/>
            <v:textbox>
              <w:txbxContent>
                <w:p w:rsidR="0052435D" w:rsidRPr="00D20821" w:rsidRDefault="0052435D" w:rsidP="0052435D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52435D" w:rsidRDefault="0052435D" w:rsidP="0052435D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Thank </w:t>
                  </w:r>
                  <w:proofErr w:type="spellStart"/>
                  <w:proofErr w:type="gramStart"/>
                  <w:r>
                    <w:rPr>
                      <w:b/>
                      <w:sz w:val="18"/>
                      <w:szCs w:val="18"/>
                    </w:rPr>
                    <w:t>You’s</w:t>
                  </w:r>
                  <w:proofErr w:type="spellEnd"/>
                  <w:proofErr w:type="gramEnd"/>
                </w:p>
                <w:p w:rsidR="0052435D" w:rsidRPr="00D20821" w:rsidRDefault="0052435D" w:rsidP="0052435D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  <w:p w:rsidR="0052435D" w:rsidRDefault="0052435D" w:rsidP="0052435D">
                  <w:pPr>
                    <w:ind w:left="0" w:firstLine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51" type="#_x0000_t202" style="position:absolute;left:0;text-align:left;margin-left:407.2pt;margin-top:8.75pt;width:89.3pt;height:102.7pt;z-index:251688960">
            <v:shadow on="t" color="#00b0f0" opacity=".5" offset="-6pt,-6pt"/>
            <v:textbox>
              <w:txbxContent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914382" w:rsidRDefault="0052435D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Likes</w:t>
                  </w:r>
                </w:p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  <w:p w:rsidR="00914382" w:rsidRDefault="00914382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46" type="#_x0000_t202" style="position:absolute;left:0;text-align:left;margin-left:293.9pt;margin-top:8.75pt;width:89.3pt;height:106.5pt;z-index:251682816">
            <v:shadow on="t" color="#00b0f0" opacity=".5" offset="-6pt,-6pt"/>
            <v:textbox>
              <w:txbxContent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914382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D20821">
                    <w:rPr>
                      <w:b/>
                      <w:sz w:val="18"/>
                      <w:szCs w:val="18"/>
                    </w:rPr>
                    <w:t>Photo Gallery</w:t>
                  </w:r>
                </w:p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  <w:p w:rsidR="00914382" w:rsidRDefault="00914382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54" type="#_x0000_t202" style="position:absolute;left:0;text-align:left;margin-left:111.55pt;margin-top:179.65pt;width:47.05pt;height:95.95pt;z-index:251692032">
            <v:shadow on="t" opacity=".5" offset="6pt,6pt"/>
            <v:textbox>
              <w:txbxContent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  <w:u w:val="single"/>
                    </w:rPr>
                  </w:pPr>
                  <w:r w:rsidRPr="0052435D">
                    <w:rPr>
                      <w:sz w:val="16"/>
                      <w:szCs w:val="16"/>
                      <w:u w:val="single"/>
                    </w:rPr>
                    <w:t>Account</w:t>
                  </w:r>
                </w:p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User Name</w:t>
                  </w:r>
                </w:p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Email</w:t>
                  </w:r>
                </w:p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Password</w:t>
                  </w:r>
                </w:p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Photos</w:t>
                  </w:r>
                </w:p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History</w:t>
                  </w:r>
                </w:p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Privacy</w:t>
                  </w:r>
                </w:p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Terms</w:t>
                  </w:r>
                </w:p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Groups</w:t>
                  </w:r>
                </w:p>
                <w:p w:rsidR="0052435D" w:rsidRP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1047" type="#_x0000_t202" style="position:absolute;left:0;text-align:left;margin-left:53.75pt;margin-top:143.15pt;width:98.1pt;height:106.5pt;z-index:251684864">
            <v:shadow on="t" color="#0070c0" opacity=".5" offset="-6pt,-6pt"/>
            <v:textbox>
              <w:txbxContent>
                <w:p w:rsidR="00914382" w:rsidRDefault="00914382" w:rsidP="00914382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52435D" w:rsidRPr="0052435D" w:rsidRDefault="0052435D" w:rsidP="00914382">
                  <w:pPr>
                    <w:ind w:left="0" w:firstLine="0"/>
                    <w:jc w:val="center"/>
                    <w:rPr>
                      <w:b/>
                      <w:sz w:val="20"/>
                      <w:szCs w:val="20"/>
                      <w:u w:val="single"/>
                    </w:rPr>
                  </w:pPr>
                  <w:r w:rsidRPr="0052435D">
                    <w:rPr>
                      <w:b/>
                      <w:sz w:val="20"/>
                      <w:szCs w:val="20"/>
                      <w:u w:val="single"/>
                    </w:rPr>
                    <w:t>Edit Profile</w:t>
                  </w:r>
                </w:p>
                <w:p w:rsidR="00914382" w:rsidRDefault="00914382" w:rsidP="00914382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Profile</w:t>
                  </w:r>
                </w:p>
                <w:p w:rsidR="00914382" w:rsidRDefault="00914382" w:rsidP="00914382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Account</w:t>
                  </w:r>
                </w:p>
                <w:p w:rsidR="00914382" w:rsidRDefault="00914382" w:rsidP="00914382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Settings</w:t>
                  </w:r>
                </w:p>
                <w:p w:rsidR="00914382" w:rsidRDefault="00914382" w:rsidP="00914382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Support</w:t>
                  </w:r>
                </w:p>
                <w:p w:rsidR="00914382" w:rsidRDefault="00914382" w:rsidP="00914382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About</w:t>
                  </w:r>
                </w:p>
                <w:p w:rsidR="00914382" w:rsidRPr="00914382" w:rsidRDefault="00914382" w:rsidP="00914382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Share</w:t>
                  </w:r>
                </w:p>
                <w:p w:rsidR="00914382" w:rsidRDefault="00914382" w:rsidP="00A842AA">
                  <w:pPr>
                    <w:tabs>
                      <w:tab w:val="left" w:pos="8352"/>
                    </w:tabs>
                  </w:pPr>
                </w:p>
                <w:p w:rsidR="00914382" w:rsidRPr="00113799" w:rsidRDefault="00914382" w:rsidP="00113799">
                  <w:pPr>
                    <w:tabs>
                      <w:tab w:val="left" w:pos="8352"/>
                    </w:tabs>
                  </w:pPr>
                </w:p>
              </w:txbxContent>
            </v:textbox>
            <w10:wrap type="square"/>
          </v:shape>
        </w:pict>
      </w:r>
      <w:r>
        <w:rPr>
          <w:noProof/>
        </w:rPr>
        <w:pict>
          <v:shape id="_x0000_s1050" type="#_x0000_t202" style="position:absolute;left:0;text-align:left;margin-left:199.8pt;margin-top:58.65pt;width:91.05pt;height:64.3pt;z-index:251687936">
            <v:shadow on="t" opacity=".5" offset="6pt,6pt"/>
            <v:textbox>
              <w:txbxContent>
                <w:p w:rsidR="00914382" w:rsidRPr="00914382" w:rsidRDefault="00914382" w:rsidP="00914382">
                  <w:pPr>
                    <w:ind w:left="0" w:firstLine="0"/>
                    <w:rPr>
                      <w:b/>
                      <w:sz w:val="16"/>
                      <w:szCs w:val="16"/>
                    </w:rPr>
                  </w:pPr>
                  <w:r w:rsidRPr="00914382">
                    <w:rPr>
                      <w:b/>
                      <w:sz w:val="16"/>
                      <w:szCs w:val="16"/>
                    </w:rPr>
                    <w:t>+ Likes</w:t>
                  </w:r>
                </w:p>
                <w:p w:rsidR="00914382" w:rsidRDefault="00914382" w:rsidP="00914382">
                  <w:pPr>
                    <w:ind w:left="0" w:firstLine="0"/>
                    <w:rPr>
                      <w:b/>
                      <w:sz w:val="16"/>
                      <w:szCs w:val="16"/>
                    </w:rPr>
                  </w:pPr>
                  <w:proofErr w:type="gramStart"/>
                  <w:r w:rsidRPr="00914382">
                    <w:rPr>
                      <w:b/>
                      <w:sz w:val="16"/>
                      <w:szCs w:val="16"/>
                    </w:rPr>
                    <w:t xml:space="preserve">+ Thank </w:t>
                  </w:r>
                  <w:proofErr w:type="spellStart"/>
                  <w:r w:rsidRPr="00914382">
                    <w:rPr>
                      <w:b/>
                      <w:sz w:val="16"/>
                      <w:szCs w:val="16"/>
                    </w:rPr>
                    <w:t>You’s</w:t>
                  </w:r>
                  <w:proofErr w:type="spellEnd"/>
                  <w:proofErr w:type="gramEnd"/>
                </w:p>
                <w:p w:rsidR="00914382" w:rsidRDefault="00914382" w:rsidP="00914382">
                  <w:pPr>
                    <w:ind w:left="0" w:firstLine="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+ Points</w:t>
                  </w:r>
                </w:p>
                <w:p w:rsidR="00914382" w:rsidRPr="00914382" w:rsidRDefault="00914382" w:rsidP="00914382">
                  <w:pPr>
                    <w:ind w:left="0" w:firstLine="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+ Followers/Following</w:t>
                  </w:r>
                </w:p>
                <w:p w:rsidR="00914382" w:rsidRPr="00914382" w:rsidRDefault="00914382" w:rsidP="00914382">
                  <w:pPr>
                    <w:ind w:left="0" w:firstLine="0"/>
                    <w:rPr>
                      <w:b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1045" type="#_x0000_t202" style="position:absolute;left:0;text-align:left;margin-left:178.7pt;margin-top:8.75pt;width:90.3pt;height:106.5pt;z-index:251681792">
            <v:shadow on="t" color="#00b0f0" opacity=".5" offset="-6pt,-6pt"/>
            <v:textbox>
              <w:txbxContent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914382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Peep History</w:t>
                  </w:r>
                </w:p>
                <w:p w:rsidR="00914382" w:rsidRPr="00914382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  <w:p w:rsidR="00914382" w:rsidRDefault="00914382">
                  <w:pPr>
                    <w:ind w:left="0"/>
                  </w:pPr>
                </w:p>
              </w:txbxContent>
            </v:textbox>
          </v:shape>
        </w:pict>
      </w:r>
      <w:r w:rsidR="0052435D">
        <w:rPr>
          <w:noProof/>
        </w:rPr>
        <w:pict>
          <v:shape id="_x0000_s1055" type="#_x0000_t202" style="position:absolute;left:0;text-align:left;margin-left:53.9pt;margin-top:12.55pt;width:97.95pt;height:102.7pt;z-index:251693056">
            <v:shadow on="t" color="#00b0f0" opacity=".5" offset="-6pt,-6pt"/>
            <v:textbox>
              <w:txbxContent>
                <w:p w:rsidR="0052435D" w:rsidRDefault="0052435D" w:rsidP="0052435D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52435D" w:rsidRDefault="0052435D" w:rsidP="0052435D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Peep History</w:t>
                  </w:r>
                </w:p>
                <w:p w:rsidR="0052435D" w:rsidRDefault="0052435D" w:rsidP="0052435D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Photo Gallery</w:t>
                  </w:r>
                </w:p>
                <w:p w:rsidR="0052435D" w:rsidRDefault="0052435D" w:rsidP="0052435D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Favorites</w:t>
                  </w:r>
                </w:p>
                <w:p w:rsidR="0052435D" w:rsidRDefault="0052435D" w:rsidP="0052435D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Scoreboard/Points</w:t>
                  </w:r>
                </w:p>
                <w:p w:rsidR="0052435D" w:rsidRDefault="0052435D" w:rsidP="0052435D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Followers</w:t>
                  </w:r>
                </w:p>
                <w:p w:rsidR="0052435D" w:rsidRDefault="0052435D" w:rsidP="0052435D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Following</w:t>
                  </w:r>
                </w:p>
                <w:p w:rsidR="0052435D" w:rsidRPr="0052435D" w:rsidRDefault="0052435D" w:rsidP="0052435D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Default="00F645C8" w:rsidP="00F645C8">
      <w:pPr>
        <w:tabs>
          <w:tab w:val="left" w:pos="3187"/>
        </w:tabs>
      </w:pPr>
      <w:r>
        <w:tab/>
      </w:r>
      <w:r>
        <w:tab/>
      </w:r>
    </w:p>
    <w:p w:rsidR="004732B5" w:rsidRDefault="007749A6" w:rsidP="00F645C8">
      <w:r>
        <w:lastRenderedPageBreak/>
        <w:t>To be finished:</w:t>
      </w:r>
    </w:p>
    <w:p w:rsidR="007749A6" w:rsidRDefault="007749A6" w:rsidP="00F645C8"/>
    <w:p w:rsidR="004732B5" w:rsidRDefault="004419E9" w:rsidP="00F645C8">
      <w:r>
        <w:rPr>
          <w:noProof/>
        </w:rPr>
        <w:pict>
          <v:shape id="_x0000_s1061" type="#_x0000_t202" style="position:absolute;left:0;text-align:left;margin-left:474.9pt;margin-top:4pt;width:79.7pt;height:107.5pt;z-index:251698176">
            <v:shadow on="t" color="#002060" opacity=".5" offset="-6pt,-6pt"/>
            <v:textbox>
              <w:txbxContent>
                <w:p w:rsidR="004419E9" w:rsidRDefault="004419E9" w:rsidP="004419E9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proofErr w:type="spellStart"/>
                  <w:r w:rsidRPr="004419E9">
                    <w:rPr>
                      <w:b/>
                      <w:u w:val="single"/>
                    </w:rPr>
                    <w:t>VIPeeps</w:t>
                  </w:r>
                  <w:proofErr w:type="spellEnd"/>
                  <w:r w:rsidRPr="004419E9">
                    <w:rPr>
                      <w:b/>
                      <w:u w:val="single"/>
                    </w:rPr>
                    <w:t xml:space="preserve"> of the Week</w:t>
                  </w:r>
                </w:p>
                <w:p w:rsidR="004419E9" w:rsidRDefault="004419E9" w:rsidP="004419E9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</w:p>
              </w:txbxContent>
            </v:textbox>
          </v:shape>
        </w:pict>
      </w:r>
      <w:r>
        <w:rPr>
          <w:noProof/>
        </w:rPr>
        <w:pict>
          <v:shape id="_x0000_s1060" type="#_x0000_t202" style="position:absolute;left:0;text-align:left;margin-left:373.15pt;margin-top:4pt;width:77.75pt;height:107.5pt;z-index:251697152">
            <v:shadow on="t" color="#002060" opacity=".5" offset="-6pt,-6pt"/>
            <v:textbox>
              <w:txbxContent>
                <w:p w:rsidR="004419E9" w:rsidRDefault="004419E9" w:rsidP="004419E9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 w:rsidRPr="004419E9">
                    <w:rPr>
                      <w:b/>
                      <w:u w:val="single"/>
                    </w:rPr>
                    <w:t>Pioneers</w:t>
                  </w:r>
                </w:p>
                <w:p w:rsidR="004419E9" w:rsidRPr="004419E9" w:rsidRDefault="004419E9" w:rsidP="004419E9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</w:p>
              </w:txbxContent>
            </v:textbox>
          </v:shape>
        </w:pict>
      </w:r>
      <w:r>
        <w:rPr>
          <w:noProof/>
        </w:rPr>
        <w:pict>
          <v:shape id="_x0000_s1059" type="#_x0000_t202" style="position:absolute;left:0;text-align:left;margin-left:259.85pt;margin-top:8.8pt;width:79.7pt;height:102.7pt;z-index:251696128">
            <v:shadow on="t" color="#002060" opacity=".5" offset="-6pt,-6pt"/>
            <v:textbox>
              <w:txbxContent>
                <w:p w:rsid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</w:p>
                <w:p w:rsidR="004419E9" w:rsidRP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  <w:proofErr w:type="spellStart"/>
                  <w:r w:rsidRPr="004419E9">
                    <w:rPr>
                      <w:b/>
                    </w:rPr>
                    <w:t>VIPeep</w:t>
                  </w:r>
                  <w:proofErr w:type="spellEnd"/>
                </w:p>
                <w:p w:rsidR="004419E9" w:rsidRP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  <w:proofErr w:type="gramStart"/>
                  <w:r w:rsidRPr="004419E9">
                    <w:rPr>
                      <w:b/>
                    </w:rPr>
                    <w:t>of</w:t>
                  </w:r>
                  <w:proofErr w:type="gramEnd"/>
                </w:p>
                <w:p w:rsidR="004419E9" w:rsidRP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  <w:proofErr w:type="gramStart"/>
                  <w:r w:rsidRPr="004419E9">
                    <w:rPr>
                      <w:b/>
                    </w:rPr>
                    <w:t>the</w:t>
                  </w:r>
                  <w:proofErr w:type="gramEnd"/>
                </w:p>
                <w:p w:rsidR="004419E9" w:rsidRP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  <w:r w:rsidRPr="004419E9">
                    <w:rPr>
                      <w:b/>
                    </w:rPr>
                    <w:t>Week</w:t>
                  </w:r>
                </w:p>
              </w:txbxContent>
            </v:textbox>
          </v:shape>
        </w:pict>
      </w:r>
      <w:r w:rsidR="004732B5">
        <w:rPr>
          <w:noProof/>
        </w:rPr>
        <w:pict>
          <v:shape id="_x0000_s1057" type="#_x0000_t202" style="position:absolute;left:0;text-align:left;margin-left:150.4pt;margin-top:8.8pt;width:79.7pt;height:106.5pt;z-index:251694080">
            <v:shadow on="t" color="#002060" opacity=".5" offset="-6pt,-6pt"/>
            <v:textbox>
              <w:txbxContent>
                <w:p w:rsidR="00071ACB" w:rsidRDefault="00071ACB" w:rsidP="00071ACB">
                  <w:pPr>
                    <w:ind w:left="0" w:firstLine="0"/>
                    <w:jc w:val="center"/>
                  </w:pPr>
                </w:p>
                <w:p w:rsidR="00071ACB" w:rsidRPr="00071ACB" w:rsidRDefault="00071ACB" w:rsidP="00071ACB">
                  <w:pPr>
                    <w:ind w:left="0" w:firstLine="0"/>
                    <w:jc w:val="center"/>
                    <w:rPr>
                      <w:b/>
                    </w:rPr>
                  </w:pPr>
                  <w:r w:rsidRPr="00071ACB">
                    <w:rPr>
                      <w:b/>
                    </w:rPr>
                    <w:t>WELCOME</w:t>
                  </w:r>
                </w:p>
                <w:p w:rsidR="00071ACB" w:rsidRPr="00071ACB" w:rsidRDefault="00071ACB" w:rsidP="00071ACB">
                  <w:pPr>
                    <w:ind w:left="0" w:firstLine="0"/>
                    <w:jc w:val="center"/>
                    <w:rPr>
                      <w:b/>
                    </w:rPr>
                  </w:pPr>
                  <w:r w:rsidRPr="00071ACB">
                    <w:rPr>
                      <w:b/>
                    </w:rPr>
                    <w:t>TO</w:t>
                  </w:r>
                </w:p>
                <w:p w:rsidR="00071ACB" w:rsidRPr="00071ACB" w:rsidRDefault="00071ACB" w:rsidP="00071ACB">
                  <w:pPr>
                    <w:ind w:left="0" w:firstLine="0"/>
                    <w:jc w:val="center"/>
                    <w:rPr>
                      <w:b/>
                    </w:rPr>
                  </w:pPr>
                  <w:proofErr w:type="gramStart"/>
                  <w:r w:rsidRPr="00071ACB">
                    <w:rPr>
                      <w:b/>
                    </w:rPr>
                    <w:t>the</w:t>
                  </w:r>
                  <w:proofErr w:type="gramEnd"/>
                </w:p>
                <w:p w:rsidR="00071ACB" w:rsidRPr="00071ACB" w:rsidRDefault="00071ACB" w:rsidP="00071ACB">
                  <w:pPr>
                    <w:ind w:left="0" w:firstLine="0"/>
                    <w:jc w:val="center"/>
                    <w:rPr>
                      <w:rFonts w:ascii="Bauhaus 93" w:hAnsi="Bauhaus 93"/>
                      <w:b/>
                    </w:rPr>
                  </w:pPr>
                  <w:proofErr w:type="spellStart"/>
                  <w:proofErr w:type="gramStart"/>
                  <w:r w:rsidRPr="00071ACB">
                    <w:rPr>
                      <w:rFonts w:ascii="Bauhaus 93" w:hAnsi="Bauhaus 93"/>
                      <w:b/>
                    </w:rPr>
                    <w:t>peepl</w:t>
                  </w:r>
                  <w:proofErr w:type="spellEnd"/>
                  <w:proofErr w:type="gramEnd"/>
                </w:p>
                <w:p w:rsidR="00071ACB" w:rsidRPr="00071ACB" w:rsidRDefault="00071ACB" w:rsidP="00071ACB">
                  <w:pPr>
                    <w:ind w:left="0" w:firstLine="0"/>
                    <w:jc w:val="center"/>
                    <w:rPr>
                      <w:b/>
                    </w:rPr>
                  </w:pPr>
                  <w:proofErr w:type="gramStart"/>
                  <w:r w:rsidRPr="00071ACB">
                    <w:rPr>
                      <w:b/>
                    </w:rPr>
                    <w:t>community</w:t>
                  </w:r>
                  <w:proofErr w:type="gramEnd"/>
                  <w:r w:rsidRPr="00071ACB">
                    <w:rPr>
                      <w:b/>
                    </w:rPr>
                    <w:t>!</w:t>
                  </w:r>
                </w:p>
              </w:txbxContent>
            </v:textbox>
          </v:shape>
        </w:pict>
      </w:r>
      <w:r w:rsidR="004732B5">
        <w:rPr>
          <w:noProof/>
        </w:rPr>
        <w:pict>
          <v:shape id="_x0000_s1058" type="#_x0000_t202" style="position:absolute;left:0;text-align:left;margin-left:31.1pt;margin-top:8.8pt;width:84.7pt;height:106.5pt;z-index:251695104">
            <v:shadow on="t" color="#002060" opacity=".5" offset="-6pt,-6pt"/>
            <v:textbox>
              <w:txbxContent>
                <w:p w:rsidR="00071ACB" w:rsidRDefault="00071ACB" w:rsidP="00071ACB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 w:rsidRPr="00071ACB">
                    <w:rPr>
                      <w:b/>
                      <w:u w:val="single"/>
                    </w:rPr>
                    <w:t>Menu</w:t>
                  </w:r>
                </w:p>
                <w:p w:rsidR="00071ACB" w:rsidRPr="00071ACB" w:rsidRDefault="00071ACB" w:rsidP="00071ACB">
                  <w:pPr>
                    <w:ind w:left="0" w:firstLine="0"/>
                    <w:jc w:val="center"/>
                    <w:rPr>
                      <w:u w:val="single"/>
                    </w:rPr>
                  </w:pPr>
                  <w:r>
                    <w:rPr>
                      <w:u w:val="single"/>
                    </w:rPr>
                    <w:tab/>
                  </w:r>
                  <w:r>
                    <w:rPr>
                      <w:u w:val="single"/>
                    </w:rPr>
                    <w:tab/>
                  </w:r>
                  <w:r>
                    <w:rPr>
                      <w:u w:val="single"/>
                    </w:rPr>
                    <w:tab/>
                  </w:r>
                  <w:r>
                    <w:rPr>
                      <w:u w:val="single"/>
                    </w:rPr>
                    <w:tab/>
                  </w:r>
                  <w:r>
                    <w:rPr>
                      <w:u w:val="single"/>
                    </w:rPr>
                    <w:tab/>
                  </w:r>
                </w:p>
              </w:txbxContent>
            </v:textbox>
          </v:shape>
        </w:pict>
      </w:r>
    </w:p>
    <w:p w:rsidR="004732B5" w:rsidRPr="00F645C8" w:rsidRDefault="00DB5FB8" w:rsidP="00F645C8">
      <w:r>
        <w:rPr>
          <w:noProof/>
        </w:rPr>
        <w:pict>
          <v:shape id="_x0000_s1070" type="#_x0000_t202" style="position:absolute;left:0;text-align:left;margin-left:490.25pt;margin-top:268.05pt;width:83.55pt;height:102.7pt;z-index:251707392">
            <v:shadow on="t" color="#002060" opacity=".5" offset="-6pt,-6pt"/>
            <v:textbox>
              <w:txbxContent>
                <w:p w:rsidR="00DB5FB8" w:rsidRDefault="00DB5FB8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69" type="#_x0000_t202" style="position:absolute;left:0;text-align:left;margin-left:373.15pt;margin-top:268.05pt;width:92.15pt;height:102.7pt;z-index:251706368">
            <v:shadow on="t" color="#002060" opacity=".5" offset="-6pt,-6pt"/>
            <v:textbox>
              <w:txbxContent>
                <w:p w:rsidR="00DB5FB8" w:rsidRDefault="005637AA" w:rsidP="005637AA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 w:rsidRPr="005637AA">
                    <w:rPr>
                      <w:b/>
                      <w:u w:val="single"/>
                    </w:rPr>
                    <w:t>Favorites</w:t>
                  </w:r>
                </w:p>
                <w:p w:rsidR="005637AA" w:rsidRPr="005637AA" w:rsidRDefault="005637AA" w:rsidP="005637AA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</w:p>
              </w:txbxContent>
            </v:textbox>
          </v:shape>
        </w:pict>
      </w:r>
      <w:r>
        <w:rPr>
          <w:noProof/>
        </w:rPr>
        <w:pict>
          <v:shape id="_x0000_s1068" type="#_x0000_t202" style="position:absolute;left:0;text-align:left;margin-left:259.85pt;margin-top:268.05pt;width:93.15pt;height:102.7pt;z-index:251705344">
            <v:shadow on="t" color="#002060" opacity=".5" offset="-6pt,-6pt"/>
            <v:textbox>
              <w:txbxContent>
                <w:p w:rsidR="00DB5FB8" w:rsidRDefault="005A1933" w:rsidP="005A1933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 w:rsidRPr="005A1933">
                    <w:rPr>
                      <w:b/>
                      <w:sz w:val="18"/>
                      <w:szCs w:val="18"/>
                      <w:u w:val="single"/>
                    </w:rPr>
                    <w:t>Terms &amp; Conditions</w:t>
                  </w:r>
                </w:p>
                <w:p w:rsidR="005A1933" w:rsidRPr="005A1933" w:rsidRDefault="005A1933" w:rsidP="005A1933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</w:txbxContent>
            </v:textbox>
          </v:shape>
        </w:pict>
      </w:r>
      <w:r>
        <w:rPr>
          <w:noProof/>
        </w:rPr>
        <w:pict>
          <v:shape id="_x0000_s1067" type="#_x0000_t202" style="position:absolute;left:0;text-align:left;margin-left:150.4pt;margin-top:268.05pt;width:90.25pt;height:102.7pt;z-index:251704320">
            <v:shadow on="t" color="#002060" opacity=".5" offset="-6pt,-6pt"/>
            <v:textbox>
              <w:txbxContent>
                <w:p w:rsidR="00DB5FB8" w:rsidRDefault="005A1933" w:rsidP="005A1933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 w:rsidRPr="005A1933">
                    <w:rPr>
                      <w:b/>
                      <w:u w:val="single"/>
                    </w:rPr>
                    <w:t>Tutorial</w:t>
                  </w:r>
                </w:p>
                <w:p w:rsidR="005A1933" w:rsidRPr="005A1933" w:rsidRDefault="005A1933" w:rsidP="005A1933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</w:p>
              </w:txbxContent>
            </v:textbox>
          </v:shape>
        </w:pict>
      </w:r>
      <w:r>
        <w:rPr>
          <w:noProof/>
        </w:rPr>
        <w:pict>
          <v:shape id="_x0000_s1066" type="#_x0000_t202" style="position:absolute;left:0;text-align:left;margin-left:35.95pt;margin-top:268.05pt;width:84.7pt;height:102.7pt;z-index:251703296">
            <v:shadow on="t" color="#002060" opacity=".5" offset="-6pt,-6pt"/>
            <v:textbox>
              <w:txbxContent>
                <w:p w:rsidR="00DB5FB8" w:rsidRDefault="005A1933" w:rsidP="005A1933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 w:rsidRPr="005A1933">
                    <w:rPr>
                      <w:b/>
                      <w:u w:val="single"/>
                    </w:rPr>
                    <w:t>FAQ</w:t>
                  </w:r>
                </w:p>
                <w:p w:rsidR="005A1933" w:rsidRPr="005A1933" w:rsidRDefault="005A1933" w:rsidP="005A1933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</w:p>
              </w:txbxContent>
            </v:textbox>
          </v:shape>
        </w:pict>
      </w:r>
      <w:r>
        <w:rPr>
          <w:noProof/>
        </w:rPr>
        <w:pict>
          <v:shape id="_x0000_s1064" type="#_x0000_t202" style="position:absolute;left:0;text-align:left;margin-left:373.15pt;margin-top:128.85pt;width:92.15pt;height:107.5pt;z-index:251701248">
            <v:shadow on="t" color="#002060" opacity=".5" offset="-6pt,-6pt"/>
            <v:textbox>
              <w:txbxContent>
                <w:p w:rsidR="00DB5FB8" w:rsidRDefault="00DB5FB8" w:rsidP="00DB5FB8">
                  <w:pPr>
                    <w:ind w:left="0" w:firstLine="0"/>
                    <w:jc w:val="center"/>
                    <w:rPr>
                      <w:b/>
                    </w:rPr>
                  </w:pPr>
                </w:p>
                <w:p w:rsidR="004419E9" w:rsidRDefault="00DB5FB8" w:rsidP="00DB5FB8">
                  <w:pPr>
                    <w:ind w:left="0" w:firstLine="0"/>
                    <w:jc w:val="center"/>
                    <w:rPr>
                      <w:b/>
                    </w:rPr>
                  </w:pPr>
                  <w:r w:rsidRPr="00DB5FB8">
                    <w:rPr>
                      <w:b/>
                    </w:rPr>
                    <w:t>Congratulations!</w:t>
                  </w:r>
                </w:p>
                <w:p w:rsidR="00DB5FB8" w:rsidRDefault="00DB5FB8" w:rsidP="00DB5FB8">
                  <w:pPr>
                    <w:ind w:left="0" w:firstLine="0"/>
                    <w:jc w:val="center"/>
                    <w:rPr>
                      <w:b/>
                    </w:rPr>
                  </w:pPr>
                </w:p>
                <w:p w:rsidR="00DB5FB8" w:rsidRPr="00DB5FB8" w:rsidRDefault="00DB5FB8" w:rsidP="00DB5FB8">
                  <w:pPr>
                    <w:ind w:left="0" w:firstLine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You’re a Pioneer!</w:t>
                  </w:r>
                </w:p>
              </w:txbxContent>
            </v:textbox>
          </v:shape>
        </w:pict>
      </w:r>
      <w:r w:rsidR="004419E9">
        <w:rPr>
          <w:noProof/>
        </w:rPr>
        <w:pict>
          <v:shape id="_x0000_s1063" type="#_x0000_t202" style="position:absolute;left:0;text-align:left;margin-left:259.85pt;margin-top:128.85pt;width:88.35pt;height:107.5pt;z-index:251700224">
            <v:shadow on="t" color="#002060" opacity=".5" offset="-6pt,-6pt"/>
            <v:textbox>
              <w:txbxContent>
                <w:p w:rsidR="00DB5FB8" w:rsidRDefault="00DB5FB8" w:rsidP="004419E9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</w:p>
                <w:p w:rsidR="004419E9" w:rsidRDefault="004419E9" w:rsidP="004419E9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 w:rsidRPr="004419E9">
                    <w:rPr>
                      <w:b/>
                      <w:u w:val="single"/>
                    </w:rPr>
                    <w:t>Prompt to Peep</w:t>
                  </w:r>
                </w:p>
                <w:p w:rsidR="004419E9" w:rsidRP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</w:p>
                <w:p w:rsidR="004419E9" w:rsidRP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  <w:r w:rsidRPr="004419E9">
                    <w:rPr>
                      <w:b/>
                    </w:rPr>
                    <w:t>(</w:t>
                  </w:r>
                  <w:proofErr w:type="gramStart"/>
                  <w:r w:rsidRPr="004419E9">
                    <w:rPr>
                      <w:b/>
                    </w:rPr>
                    <w:t>from</w:t>
                  </w:r>
                  <w:proofErr w:type="gramEnd"/>
                  <w:r w:rsidRPr="004419E9">
                    <w:rPr>
                      <w:b/>
                    </w:rPr>
                    <w:t xml:space="preserve"> </w:t>
                  </w:r>
                  <w:proofErr w:type="spellStart"/>
                  <w:r w:rsidRPr="004419E9">
                    <w:rPr>
                      <w:b/>
                    </w:rPr>
                    <w:t>Peepl</w:t>
                  </w:r>
                  <w:proofErr w:type="spellEnd"/>
                  <w:r w:rsidRPr="004419E9">
                    <w:rPr>
                      <w:b/>
                    </w:rPr>
                    <w:t>)</w:t>
                  </w:r>
                </w:p>
              </w:txbxContent>
            </v:textbox>
          </v:shape>
        </w:pict>
      </w:r>
      <w:r w:rsidR="004419E9">
        <w:rPr>
          <w:noProof/>
        </w:rPr>
        <w:pict>
          <v:shape id="_x0000_s1062" type="#_x0000_t202" style="position:absolute;left:0;text-align:left;margin-left:150.4pt;margin-top:133.65pt;width:90.25pt;height:102.7pt;z-index:251699200">
            <v:shadow on="t" color="#002060" opacity=".5" offset="-6pt,-6pt"/>
            <v:textbox>
              <w:txbxContent>
                <w:p w:rsidR="00DB5FB8" w:rsidRDefault="00DB5FB8" w:rsidP="004419E9">
                  <w:pPr>
                    <w:ind w:left="0" w:firstLine="0"/>
                    <w:rPr>
                      <w:b/>
                      <w:u w:val="single"/>
                    </w:rPr>
                  </w:pPr>
                </w:p>
                <w:p w:rsidR="004419E9" w:rsidRDefault="004419E9" w:rsidP="004419E9">
                  <w:pPr>
                    <w:ind w:left="0" w:firstLine="0"/>
                    <w:rPr>
                      <w:b/>
                      <w:u w:val="single"/>
                    </w:rPr>
                  </w:pPr>
                  <w:r w:rsidRPr="004419E9">
                    <w:rPr>
                      <w:b/>
                      <w:u w:val="single"/>
                    </w:rPr>
                    <w:t>Prompt to Peep</w:t>
                  </w:r>
                </w:p>
                <w:p w:rsidR="004419E9" w:rsidRDefault="004419E9" w:rsidP="004419E9">
                  <w:pPr>
                    <w:ind w:left="0" w:firstLine="0"/>
                    <w:rPr>
                      <w:b/>
                      <w:u w:val="single"/>
                    </w:rPr>
                  </w:pPr>
                </w:p>
                <w:p w:rsid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(</w:t>
                  </w:r>
                  <w:proofErr w:type="gramStart"/>
                  <w:r>
                    <w:rPr>
                      <w:b/>
                    </w:rPr>
                    <w:t>from</w:t>
                  </w:r>
                  <w:proofErr w:type="gramEnd"/>
                  <w:r>
                    <w:rPr>
                      <w:b/>
                    </w:rPr>
                    <w:t xml:space="preserve"> a user)</w:t>
                  </w:r>
                </w:p>
                <w:p w:rsid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</w:p>
                <w:p w:rsidR="004419E9" w:rsidRP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</w:p>
              </w:txbxContent>
            </v:textbox>
          </v:shape>
        </w:pict>
      </w:r>
      <w:r w:rsidR="004419E9">
        <w:rPr>
          <w:noProof/>
        </w:rPr>
        <w:pict>
          <v:shape id="_x0000_s1065" type="#_x0000_t202" style="position:absolute;left:0;text-align:left;margin-left:483.55pt;margin-top:128.85pt;width:82.55pt;height:107.5pt;z-index:251702272">
            <v:shadow on="t" color="#002060" opacity=".5" offset="-6pt,-6pt"/>
            <v:textbox>
              <w:txbxContent>
                <w:p w:rsidR="00DB5FB8" w:rsidRDefault="00DB5FB8" w:rsidP="00DB5FB8">
                  <w:pPr>
                    <w:ind w:left="0" w:firstLine="0"/>
                    <w:jc w:val="center"/>
                    <w:rPr>
                      <w:b/>
                    </w:rPr>
                  </w:pPr>
                </w:p>
                <w:p w:rsidR="00DB5FB8" w:rsidRDefault="00DB5FB8" w:rsidP="00DB5FB8">
                  <w:pPr>
                    <w:ind w:left="0" w:firstLine="0"/>
                    <w:jc w:val="center"/>
                    <w:rPr>
                      <w:b/>
                    </w:rPr>
                  </w:pPr>
                </w:p>
                <w:p w:rsidR="004419E9" w:rsidRPr="00DB5FB8" w:rsidRDefault="00DB5FB8" w:rsidP="00DB5FB8">
                  <w:pPr>
                    <w:ind w:left="0" w:firstLine="0"/>
                    <w:jc w:val="center"/>
                    <w:rPr>
                      <w:b/>
                    </w:rPr>
                  </w:pPr>
                  <w:r w:rsidRPr="00DB5FB8">
                    <w:rPr>
                      <w:b/>
                    </w:rPr>
                    <w:t>Share with friends and contacts!</w:t>
                  </w:r>
                </w:p>
              </w:txbxContent>
            </v:textbox>
          </v:shape>
        </w:pict>
      </w:r>
      <w:r w:rsidR="004419E9">
        <w:rPr>
          <w:noProof/>
        </w:rPr>
        <w:pict>
          <v:shape id="_x0000_s1053" type="#_x0000_t202" style="position:absolute;left:0;text-align:left;margin-left:31.1pt;margin-top:133.65pt;width:80.65pt;height:102.7pt;z-index:251691008">
            <v:shadow on="t" color="#00b0f0" opacity=".5" offset="-6pt,-6pt"/>
            <v:textbox>
              <w:txbxContent>
                <w:p w:rsidR="0052435D" w:rsidRPr="00D20821" w:rsidRDefault="0052435D" w:rsidP="0052435D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52435D" w:rsidRDefault="0052435D" w:rsidP="0052435D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Points</w:t>
                  </w:r>
                </w:p>
                <w:p w:rsidR="0052435D" w:rsidRPr="00D20821" w:rsidRDefault="0052435D" w:rsidP="0052435D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  <w:p w:rsidR="0052435D" w:rsidRDefault="0052435D">
                  <w:pPr>
                    <w:ind w:left="0"/>
                  </w:pPr>
                </w:p>
              </w:txbxContent>
            </v:textbox>
          </v:shape>
        </w:pict>
      </w:r>
    </w:p>
    <w:sectPr w:rsidR="004732B5" w:rsidRPr="00F645C8" w:rsidSect="007664FB">
      <w:pgSz w:w="15840" w:h="12240" w:orient="landscape"/>
      <w:pgMar w:top="2070" w:right="1440" w:bottom="450" w:left="1350" w:header="1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46DA" w:rsidRDefault="00F746DA" w:rsidP="00342DFC">
      <w:r>
        <w:separator/>
      </w:r>
    </w:p>
  </w:endnote>
  <w:endnote w:type="continuationSeparator" w:id="0">
    <w:p w:rsidR="00F746DA" w:rsidRDefault="00F746DA" w:rsidP="00342D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46DA" w:rsidRDefault="00F746DA" w:rsidP="00342DFC">
      <w:r>
        <w:separator/>
      </w:r>
    </w:p>
  </w:footnote>
  <w:footnote w:type="continuationSeparator" w:id="0">
    <w:p w:rsidR="00F746DA" w:rsidRDefault="00F746DA" w:rsidP="00342DF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B00BA"/>
    <w:rsid w:val="00071ACB"/>
    <w:rsid w:val="001B00BA"/>
    <w:rsid w:val="00342DFC"/>
    <w:rsid w:val="004419E9"/>
    <w:rsid w:val="004732B5"/>
    <w:rsid w:val="0052435D"/>
    <w:rsid w:val="005637AA"/>
    <w:rsid w:val="005A1933"/>
    <w:rsid w:val="005D3AAB"/>
    <w:rsid w:val="00664E9E"/>
    <w:rsid w:val="00680555"/>
    <w:rsid w:val="007521AE"/>
    <w:rsid w:val="007664FB"/>
    <w:rsid w:val="007749A6"/>
    <w:rsid w:val="007D4149"/>
    <w:rsid w:val="00914382"/>
    <w:rsid w:val="00A122CB"/>
    <w:rsid w:val="00A15672"/>
    <w:rsid w:val="00A842AA"/>
    <w:rsid w:val="00CA710F"/>
    <w:rsid w:val="00CC44E0"/>
    <w:rsid w:val="00D20821"/>
    <w:rsid w:val="00DB5FB8"/>
    <w:rsid w:val="00E87349"/>
    <w:rsid w:val="00EA7C43"/>
    <w:rsid w:val="00F645C8"/>
    <w:rsid w:val="00F746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hadowcolor="#002060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 w:hanging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4E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00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0B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42D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42DFC"/>
  </w:style>
  <w:style w:type="paragraph" w:styleId="Footer">
    <w:name w:val="footer"/>
    <w:basedOn w:val="Normal"/>
    <w:link w:val="FooterChar"/>
    <w:uiPriority w:val="99"/>
    <w:semiHidden/>
    <w:unhideWhenUsed/>
    <w:rsid w:val="00342D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42DF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817581-62BE-4941-936C-42DE99ED6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UI Flowchart3</Template>
  <TotalTime>1</TotalTime>
  <Pages>3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2</cp:revision>
  <cp:lastPrinted>2015-07-13T05:34:00Z</cp:lastPrinted>
  <dcterms:created xsi:type="dcterms:W3CDTF">2015-07-13T07:22:00Z</dcterms:created>
  <dcterms:modified xsi:type="dcterms:W3CDTF">2015-07-13T07:22:00Z</dcterms:modified>
</cp:coreProperties>
</file>