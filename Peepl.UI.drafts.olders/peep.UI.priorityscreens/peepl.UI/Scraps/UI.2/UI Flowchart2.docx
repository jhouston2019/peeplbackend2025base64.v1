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2AA" w:rsidRDefault="00A842AA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20.7pt;margin-top:237.1pt;width:75.75pt;height:110pt;z-index:251665408">
            <v:shadow on="t" color="#002060" opacity=".5" offset="-6pt,-6pt"/>
            <v:textbox>
              <w:txbxContent>
                <w:p w:rsidR="001B00BA" w:rsidRDefault="00A842AA" w:rsidP="00A842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A842AA">
                    <w:rPr>
                      <w:b/>
                      <w:u w:val="single"/>
                    </w:rPr>
                    <w:t>Map</w:t>
                  </w:r>
                </w:p>
                <w:p w:rsidR="00A842AA" w:rsidRPr="00A842AA" w:rsidRDefault="00A842AA" w:rsidP="00A842AA">
                  <w:pPr>
                    <w:ind w:left="0" w:right="-50" w:firstLine="0"/>
                    <w:jc w:val="center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Local    </w:t>
                  </w:r>
                  <w:proofErr w:type="gramStart"/>
                  <w:r>
                    <w:rPr>
                      <w:b/>
                      <w:sz w:val="12"/>
                      <w:szCs w:val="12"/>
                    </w:rPr>
                    <w:t>Region  City</w:t>
                  </w:r>
                  <w:proofErr w:type="gramEnd"/>
                  <w:r>
                    <w:rPr>
                      <w:b/>
                      <w:sz w:val="12"/>
                      <w:szCs w:val="12"/>
                    </w:rPr>
                    <w:t xml:space="preserve">  Area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left:0;text-align:left;margin-left:215.9pt;margin-top:237.1pt;width:75.75pt;height:110pt;z-index:251677696">
            <v:shadow on="t" color="#002060" opacity=".5" offset="-6pt,-6pt"/>
            <v:textbox>
              <w:txbxContent>
                <w:p w:rsidR="00342DFC" w:rsidRPr="00E87349" w:rsidRDefault="00342DFC" w:rsidP="00342DFC">
                  <w:pPr>
                    <w:ind w:left="0" w:firstLine="0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E87349">
                    <w:rPr>
                      <w:b/>
                      <w:sz w:val="18"/>
                      <w:szCs w:val="18"/>
                      <w:u w:val="single"/>
                    </w:rPr>
                    <w:t>Recent Activity</w:t>
                  </w:r>
                </w:p>
                <w:p w:rsidR="00342DFC" w:rsidRDefault="00342DFC" w:rsidP="00342DFC">
                  <w:pPr>
                    <w:ind w:left="0" w:firstLine="0"/>
                    <w:rPr>
                      <w:b/>
                      <w:sz w:val="12"/>
                      <w:szCs w:val="12"/>
                    </w:rPr>
                  </w:pPr>
                  <w:proofErr w:type="gramStart"/>
                  <w:r>
                    <w:rPr>
                      <w:b/>
                      <w:sz w:val="12"/>
                      <w:szCs w:val="12"/>
                    </w:rPr>
                    <w:t>Local  Region</w:t>
                  </w:r>
                  <w:proofErr w:type="gramEnd"/>
                  <w:r>
                    <w:rPr>
                      <w:b/>
                      <w:sz w:val="12"/>
                      <w:szCs w:val="12"/>
                    </w:rPr>
                    <w:t xml:space="preserve"> City  Area</w:t>
                  </w:r>
                </w:p>
                <w:p w:rsidR="00E87349" w:rsidRPr="00E87349" w:rsidRDefault="00E87349" w:rsidP="00E87349">
                  <w:pPr>
                    <w:ind w:left="0" w:firstLine="0"/>
                    <w:jc w:val="center"/>
                    <w:rPr>
                      <w:b/>
                      <w:sz w:val="12"/>
                      <w:szCs w:val="12"/>
                      <w:u w:val="single"/>
                    </w:rPr>
                  </w:pP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  <w:r>
                    <w:rPr>
                      <w:b/>
                      <w:sz w:val="12"/>
                      <w:szCs w:val="12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342DFC">
        <w:rPr>
          <w:noProof/>
        </w:rPr>
        <w:pict>
          <v:shape id="_x0000_s1042" type="#_x0000_t202" style="position:absolute;left:0;text-align:left;margin-left:357.3pt;margin-top:137.3pt;width:52.25pt;height:80.6pt;z-index:251678720">
            <v:shadow on="t" opacity=".5" offset="6pt,6pt"/>
            <v:textbox>
              <w:txbxContent>
                <w:p w:rsidR="00342DFC" w:rsidRDefault="00342DFC" w:rsidP="00342DFC">
                  <w:pPr>
                    <w:ind w:left="-90" w:firstLine="0"/>
                    <w:jc w:val="center"/>
                    <w:rPr>
                      <w:sz w:val="16"/>
                      <w:szCs w:val="16"/>
                      <w:u w:val="single"/>
                    </w:rPr>
                  </w:pPr>
                  <w:r w:rsidRPr="00342DFC">
                    <w:rPr>
                      <w:sz w:val="16"/>
                      <w:szCs w:val="16"/>
                      <w:u w:val="single"/>
                    </w:rPr>
                    <w:t>Categories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Restaurants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Parks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Cafes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Bars </w:t>
                  </w:r>
                </w:p>
                <w:p w:rsid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Government Offices</w:t>
                  </w:r>
                </w:p>
                <w:p w:rsidR="00342DFC" w:rsidRPr="00342DFC" w:rsidRDefault="00342DFC" w:rsidP="00342DFC">
                  <w:pPr>
                    <w:ind w:left="-9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Businesses</w:t>
                  </w:r>
                </w:p>
              </w:txbxContent>
            </v:textbox>
          </v:shape>
        </w:pict>
      </w:r>
      <w:r w:rsidR="00A122CB">
        <w:rPr>
          <w:noProof/>
        </w:rPr>
        <w:pict>
          <v:shape id="_x0000_s1040" type="#_x0000_t202" style="position:absolute;left:0;text-align:left;margin-left:527.5pt;margin-top:127.7pt;width:64.2pt;height:56.6pt;z-index:251676672">
            <v:shadow on="t" opacity=".5" offset="6pt,6pt"/>
            <v:textbox>
              <w:txbxContent>
                <w:p w:rsidR="00A122CB" w:rsidRPr="00A122CB" w:rsidRDefault="00A122CB" w:rsidP="00A122CB">
                  <w:pPr>
                    <w:ind w:left="0" w:firstLine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 peeps yet…</w:t>
                  </w:r>
                  <w:proofErr w:type="gramStart"/>
                  <w:r>
                    <w:rPr>
                      <w:sz w:val="18"/>
                      <w:szCs w:val="18"/>
                    </w:rPr>
                    <w:t>be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the first! Be a pioneer!</w:t>
                  </w:r>
                </w:p>
              </w:txbxContent>
            </v:textbox>
          </v:shape>
        </w:pict>
      </w:r>
      <w:r w:rsidR="00A122CB">
        <w:rPr>
          <w:noProof/>
        </w:rPr>
        <w:pict>
          <v:shape id="_x0000_s1039" type="#_x0000_t202" style="position:absolute;left:0;text-align:left;margin-left:502.55pt;margin-top:89.3pt;width:75.55pt;height:110pt;z-index:251675648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A122CB">
        <w:rPr>
          <w:noProof/>
        </w:rPr>
        <w:pict>
          <v:shape id="_x0000_s1038" type="#_x0000_t202" style="position:absolute;left:0;text-align:left;margin-left:409.55pt;margin-top:89.3pt;width:75.55pt;height:110pt;z-index:251674624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VaHighlands</w:t>
                  </w:r>
                  <w:proofErr w:type="spellEnd"/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3" type="#_x0000_t202" style="position:absolute;left:0;text-align:left;margin-left:215.9pt;margin-top:89.3pt;width:75.75pt;height:110pt;z-index:251669504">
            <v:shadow on="t" color="#4bacc6 [3208]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peeped</w:t>
                  </w:r>
                  <w:proofErr w:type="gramEnd"/>
                </w:p>
                <w:p w:rsidR="007521AE" w:rsidRPr="00A122CB" w:rsidRDefault="00A122CB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7" type="#_x0000_t202" style="position:absolute;left:0;text-align:left;margin-left:318.85pt;margin-top:89.3pt;width:75.75pt;height:110pt;z-index:251673600">
            <v:shadow on="t" color="#4bacc6 [3208]" opacity=".5" offset="-6pt,-6pt"/>
            <v:textbox>
              <w:txbxContent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</w:t>
                  </w:r>
                  <w:r w:rsidRPr="00A122CB">
                    <w:rPr>
                      <w:rFonts w:ascii="Bauhaus 93" w:hAnsi="Bauhaus 93"/>
                      <w:sz w:val="20"/>
                      <w:szCs w:val="20"/>
                    </w:rPr>
                    <w:t>eep</w:t>
                  </w:r>
                  <w:r>
                    <w:rPr>
                      <w:rFonts w:ascii="Bauhaus 93" w:hAnsi="Bauhaus 93"/>
                      <w:sz w:val="20"/>
                      <w:szCs w:val="20"/>
                    </w:rPr>
                    <w:t>ed</w:t>
                  </w:r>
                  <w:proofErr w:type="gramEnd"/>
                </w:p>
                <w:p w:rsid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 Categories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 Area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+City</w:t>
                  </w: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</w:p>
                <w:p w:rsidR="00A122CB" w:rsidRPr="00A122CB" w:rsidRDefault="00A122CB" w:rsidP="00A122CB">
                  <w:pPr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A122CB">
                    <w:rPr>
                      <w:sz w:val="16"/>
                      <w:szCs w:val="16"/>
                      <w:u w:val="single"/>
                    </w:rPr>
                    <w:t>+Map</w:t>
                  </w:r>
                </w:p>
                <w:p w:rsidR="00A122CB" w:rsidRPr="00A122CB" w:rsidRDefault="00A122CB" w:rsidP="00A122CB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7D4149">
        <w:rPr>
          <w:noProof/>
        </w:rPr>
        <w:pict>
          <v:shape id="_x0000_s1035" type="#_x0000_t202" style="position:absolute;left:0;text-align:left;margin-left:435.05pt;margin-top:29.75pt;width:62.4pt;height:43.2pt;z-index:251671552">
            <v:shadow on="t" opacity=".5" offset="6pt,6pt"/>
            <v:textbox>
              <w:txbxContent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 w:rsidRPr="007D4149">
                    <w:rPr>
                      <w:sz w:val="16"/>
                      <w:szCs w:val="16"/>
                    </w:rPr>
                    <w:t>Confirmed!</w:t>
                  </w:r>
                </w:p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 w:rsidRPr="007D4149">
                    <w:rPr>
                      <w:sz w:val="16"/>
                      <w:szCs w:val="16"/>
                    </w:rPr>
                    <w:t>Thank You!</w:t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6" type="#_x0000_t202" style="position:absolute;left:0;text-align:left;margin-left:334.1pt;margin-top:29.75pt;width:67.45pt;height:43.2pt;z-index:251672576">
            <v:shadow on="t" opacity=".5" offset="6pt,6pt"/>
            <v:textbox>
              <w:txbxContent>
                <w:p w:rsidR="007D4149" w:rsidRPr="007D4149" w:rsidRDefault="007D4149" w:rsidP="007D4149">
                  <w:pPr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Thank You for adding Georges!</w:t>
                  </w:r>
                </w:p>
              </w:txbxContent>
            </v:textbox>
          </v:shape>
        </w:pict>
      </w:r>
      <w:r w:rsidR="007D4149">
        <w:rPr>
          <w:noProof/>
        </w:rPr>
        <w:pict>
          <v:shape id="_x0000_s1030" type="#_x0000_t202" style="position:absolute;left:0;text-align:left;margin-left:396.45pt;margin-top:-54.7pt;width:75.75pt;height:110pt;z-index:251666432">
            <v:shadow on="t" color="#00b050" opacity=".5" offset="-6pt,-6pt"/>
            <v:textbox>
              <w:txbxContent>
                <w:p w:rsidR="001B00BA" w:rsidRDefault="007D4149" w:rsidP="007D4149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Crowd Size</w:t>
                  </w: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Comment</w:t>
                  </w:r>
                </w:p>
                <w:p w:rsid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Photo</w:t>
                  </w:r>
                </w:p>
                <w:p w:rsidR="007D4149" w:rsidRPr="007D4149" w:rsidRDefault="007D4149" w:rsidP="007D4149">
                  <w:pPr>
                    <w:ind w:left="0" w:firstLine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Sub-Ratings</w:t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4" type="#_x0000_t202" style="position:absolute;left:0;text-align:left;margin-left:309pt;margin-top:-54.7pt;width:75.75pt;height:110pt;z-index:251670528">
            <v:shadow on="t" color="#00b050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+ Add Place</w:t>
                  </w:r>
                </w:p>
                <w:p w:rsidR="007521AE" w:rsidRPr="007D4149" w:rsidRDefault="007D4149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1" type="#_x0000_t202" style="position:absolute;left:0;text-align:left;margin-left:215.9pt;margin-top:-54.7pt;width:75.75pt;height:110pt;z-index:251667456">
            <v:shadow on="t" color="#00b050" opacity=".5" offset="-6pt,-6pt"/>
            <v:textbox>
              <w:txbxContent>
                <w:p w:rsid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Bauhaus 93" w:hAnsi="Bauhaus 93"/>
                      <w:sz w:val="20"/>
                      <w:szCs w:val="20"/>
                    </w:rPr>
                    <w:t>peep</w:t>
                  </w:r>
                  <w:proofErr w:type="gram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Noche</w:t>
                  </w:r>
                  <w:proofErr w:type="spellEnd"/>
                </w:p>
                <w:p w:rsidR="007521AE" w:rsidRPr="007521AE" w:rsidRDefault="007521AE" w:rsidP="007521AE">
                  <w:pPr>
                    <w:ind w:left="0" w:firstLine="0"/>
                    <w:jc w:val="center"/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20"/>
                      <w:szCs w:val="20"/>
                      <w:u w:val="single"/>
                    </w:rPr>
                    <w:tab/>
                  </w:r>
                </w:p>
              </w:txbxContent>
            </v:textbox>
          </v:shape>
        </w:pict>
      </w:r>
      <w:r w:rsidR="007521AE">
        <w:rPr>
          <w:noProof/>
        </w:rPr>
        <w:pict>
          <v:shape id="_x0000_s1032" type="#_x0000_t202" style="position:absolute;left:0;text-align:left;margin-left:91.15pt;margin-top:7.7pt;width:77.6pt;height:110pt;z-index:251668480">
            <v:shadow on="t" color="#002060" opacity=".5" offset="-6pt,-6pt"/>
            <v:textbox>
              <w:txbxContent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</w:rPr>
                  </w:pPr>
                  <w:proofErr w:type="gramStart"/>
                  <w:r>
                    <w:rPr>
                      <w:rFonts w:ascii="Bauhaus 93" w:hAnsi="Bauhaus 93"/>
                    </w:rPr>
                    <w:t>peep</w:t>
                  </w:r>
                  <w:proofErr w:type="gramEnd"/>
                </w:p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</w:pP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  <w:r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  <w:tab/>
                  </w:r>
                </w:p>
                <w:p w:rsid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  <w:sz w:val="16"/>
                      <w:szCs w:val="16"/>
                      <w:u w:val="single"/>
                    </w:rPr>
                  </w:pPr>
                </w:p>
                <w:p w:rsidR="00EA7C43" w:rsidRPr="00EA7C43" w:rsidRDefault="00EA7C43" w:rsidP="00EA7C43">
                  <w:pPr>
                    <w:ind w:left="0" w:firstLine="0"/>
                    <w:jc w:val="center"/>
                    <w:rPr>
                      <w:rFonts w:ascii="Bauhaus 93" w:hAnsi="Bauhaus 93"/>
                    </w:rPr>
                  </w:pPr>
                  <w:proofErr w:type="gramStart"/>
                  <w:r w:rsidRPr="00EA7C43">
                    <w:rPr>
                      <w:rFonts w:ascii="Bauhaus 93" w:hAnsi="Bauhaus 93"/>
                    </w:rPr>
                    <w:t>peeped</w:t>
                  </w:r>
                  <w:proofErr w:type="gramEnd"/>
                </w:p>
              </w:txbxContent>
            </v:textbox>
          </v:shape>
        </w:pict>
      </w:r>
      <w:r w:rsidR="007521AE">
        <w:rPr>
          <w:noProof/>
          <w:lang w:eastAsia="zh-TW"/>
        </w:rPr>
        <w:pict>
          <v:shape id="_x0000_s1027" type="#_x0000_t202" style="position:absolute;left:0;text-align:left;margin-left:-6.2pt;margin-top:7.7pt;width:77.6pt;height:110pt;z-index:251662336;mso-width-relative:margin;mso-height-relative:margin">
            <v:shadow on="t" color="#002060" opacity=".5" offset="-6pt,-6pt"/>
            <v:textbox style="mso-next-textbox:#_x0000_s1027">
              <w:txbxContent>
                <w:p w:rsidR="001B00BA" w:rsidRDefault="001B00BA" w:rsidP="001B00BA">
                  <w:pPr>
                    <w:ind w:left="0" w:right="-15" w:firstLine="0"/>
                    <w:jc w:val="center"/>
                    <w:rPr>
                      <w:rFonts w:ascii="Bauhaus 93" w:hAnsi="Bauhaus 93"/>
                    </w:rPr>
                  </w:pPr>
                  <w:proofErr w:type="spellStart"/>
                  <w:r>
                    <w:rPr>
                      <w:rFonts w:ascii="Bauhaus 93" w:hAnsi="Bauhaus 93"/>
                    </w:rPr>
                    <w:t>Peepl</w:t>
                  </w:r>
                  <w:proofErr w:type="spellEnd"/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rPr>
                      <w:sz w:val="16"/>
                      <w:szCs w:val="16"/>
                    </w:rPr>
                    <w:t>Know before you go…</w:t>
                  </w: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t>Sign In</w:t>
                  </w:r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proofErr w:type="gramStart"/>
                  <w:r>
                    <w:t>or</w:t>
                  </w:r>
                  <w:proofErr w:type="gramEnd"/>
                </w:p>
                <w:p w:rsidR="001B00BA" w:rsidRDefault="001B00BA" w:rsidP="001B00BA">
                  <w:pPr>
                    <w:ind w:left="0" w:right="-15" w:firstLine="0"/>
                    <w:jc w:val="center"/>
                  </w:pPr>
                  <w:r>
                    <w:t>Sign Up</w:t>
                  </w:r>
                </w:p>
              </w:txbxContent>
            </v:textbox>
          </v:shape>
        </w:pict>
      </w:r>
      <w:r w:rsidR="00EA7C43">
        <w:rPr>
          <w:noProof/>
          <w:lang w:eastAsia="zh-TW"/>
        </w:rPr>
        <w:pict>
          <v:shape id="_x0000_s1028" type="#_x0000_t202" style="position:absolute;left:0;text-align:left;margin-left:147.1pt;margin-top:548.25pt;width:186.25pt;height:21.4pt;z-index:251664384;mso-width-percent:400;mso-height-percent:200;mso-width-percent:400;mso-height-percent:200;mso-width-relative:margin;mso-height-relative:margin">
            <v:textbox style="mso-fit-shape-to-text:t">
              <w:txbxContent>
                <w:p w:rsidR="001B00BA" w:rsidRDefault="001B00BA"/>
              </w:txbxContent>
            </v:textbox>
          </v:shape>
        </w:pict>
      </w:r>
    </w:p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A842AA" w:rsidRPr="00A842AA" w:rsidRDefault="00A842AA" w:rsidP="00A842AA"/>
    <w:p w:rsidR="00664E9E" w:rsidRDefault="00A842AA" w:rsidP="00A842AA">
      <w:pPr>
        <w:tabs>
          <w:tab w:val="left" w:pos="8352"/>
        </w:tabs>
      </w:pPr>
      <w:r>
        <w:tab/>
      </w:r>
      <w:r>
        <w:tab/>
      </w: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7664FB" w:rsidRDefault="007664FB" w:rsidP="00A842AA">
      <w:pPr>
        <w:tabs>
          <w:tab w:val="left" w:pos="8352"/>
        </w:tabs>
      </w:pPr>
    </w:p>
    <w:p w:rsidR="00A842AA" w:rsidRDefault="00D20821" w:rsidP="00A842AA">
      <w:pPr>
        <w:tabs>
          <w:tab w:val="left" w:pos="8352"/>
        </w:tabs>
      </w:pPr>
      <w:r>
        <w:rPr>
          <w:noProof/>
        </w:rPr>
        <w:lastRenderedPageBreak/>
        <w:pict>
          <v:shape id="_x0000_s1044" type="#_x0000_t202" style="position:absolute;left:0;text-align:left;margin-left:170.1pt;margin-top:-6.7pt;width:89.3pt;height:106.5pt;z-index:251680768">
            <v:shadow on="t" color="#002060" opacity=".5" offset="-6pt,-6pt"/>
            <v:textbox style="mso-next-textbox:#_x0000_s1044">
              <w:txbxContent>
                <w:p w:rsidR="00D20821" w:rsidRPr="00D20821" w:rsidRDefault="00914382" w:rsidP="00D20821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(</w:t>
                  </w:r>
                  <w:proofErr w:type="gramStart"/>
                  <w:r w:rsidRPr="00D20821">
                    <w:rPr>
                      <w:b/>
                      <w:sz w:val="18"/>
                      <w:szCs w:val="18"/>
                    </w:rPr>
                    <w:t>what</w:t>
                  </w:r>
                  <w:proofErr w:type="gramEnd"/>
                  <w:r w:rsidRPr="00D20821">
                    <w:rPr>
                      <w:b/>
                      <w:sz w:val="18"/>
                      <w:szCs w:val="18"/>
                    </w:rPr>
                    <w:t xml:space="preserve"> others see)</w:t>
                  </w:r>
                </w:p>
                <w:p w:rsidR="00A842AA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Photo Gallery</w:t>
                  </w:r>
                </w:p>
                <w:p w:rsidR="00D20821" w:rsidRP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43" type="#_x0000_t202" style="position:absolute;left:0;text-align:left;margin-left:53.9pt;margin-top:-6.7pt;width:85.5pt;height:106.5pt;z-index:251679744">
            <v:shadow on="t" color="#002060" opacity=".5" offset="-6pt,-6pt"/>
            <v:textbox style="mso-next-textbox:#_x0000_s1043">
              <w:txbxContent>
                <w:p w:rsidR="00A842AA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D20821" w:rsidRDefault="00D20821" w:rsidP="00D20821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(</w:t>
                  </w:r>
                  <w:proofErr w:type="gramStart"/>
                  <w:r w:rsidRPr="00D20821">
                    <w:rPr>
                      <w:b/>
                      <w:sz w:val="18"/>
                      <w:szCs w:val="18"/>
                    </w:rPr>
                    <w:t>what</w:t>
                  </w:r>
                  <w:proofErr w:type="gramEnd"/>
                  <w:r w:rsidRPr="00D20821">
                    <w:rPr>
                      <w:b/>
                      <w:sz w:val="18"/>
                      <w:szCs w:val="18"/>
                    </w:rPr>
                    <w:t xml:space="preserve"> others see)</w:t>
                  </w:r>
                </w:p>
                <w:p w:rsid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Peep History</w:t>
                  </w:r>
                </w:p>
                <w:p w:rsidR="00D20821" w:rsidRPr="00D20821" w:rsidRDefault="00D20821" w:rsidP="00D20821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A842AA" w:rsidRDefault="00A842AA" w:rsidP="00A842AA">
      <w:pPr>
        <w:tabs>
          <w:tab w:val="left" w:pos="8352"/>
        </w:tabs>
      </w:pPr>
    </w:p>
    <w:p w:rsidR="00A842AA" w:rsidRDefault="00A842AA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914382" w:rsidRDefault="00914382" w:rsidP="00A842AA">
      <w:pPr>
        <w:tabs>
          <w:tab w:val="left" w:pos="8352"/>
        </w:tabs>
      </w:pPr>
    </w:p>
    <w:p w:rsidR="00F645C8" w:rsidRDefault="005D3AAB" w:rsidP="00A842AA">
      <w:pPr>
        <w:tabs>
          <w:tab w:val="left" w:pos="8352"/>
        </w:tabs>
      </w:pPr>
      <w:r>
        <w:rPr>
          <w:noProof/>
        </w:rPr>
        <w:pict>
          <v:shape id="_x0000_s1049" type="#_x0000_t202" style="position:absolute;left:0;text-align:left;margin-left:520.25pt;margin-top:134.55pt;width:86.4pt;height:106.5pt;z-index:251686912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Following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8" type="#_x0000_t202" style="position:absolute;left:0;text-align:left;margin-left:411.05pt;margin-top:134.55pt;width:85.45pt;height:106.5pt;z-index:251685888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Followers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2" type="#_x0000_t202" style="position:absolute;left:0;text-align:left;margin-left:520.25pt;margin-top:8.75pt;width:82.75pt;height:102.7pt;z-index:251689984">
            <v:shadow on="t" color="#00b0f0" opacity=".5" offset="-6pt,-6pt"/>
            <v:textbox>
              <w:txbxContent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Thank </w:t>
                  </w:r>
                  <w:proofErr w:type="spellStart"/>
                  <w:proofErr w:type="gramStart"/>
                  <w:r>
                    <w:rPr>
                      <w:b/>
                      <w:sz w:val="18"/>
                      <w:szCs w:val="18"/>
                    </w:rPr>
                    <w:t>You’s</w:t>
                  </w:r>
                  <w:proofErr w:type="spellEnd"/>
                  <w:proofErr w:type="gramEnd"/>
                </w:p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52435D" w:rsidRDefault="0052435D" w:rsidP="0052435D">
                  <w:pPr>
                    <w:ind w:left="0" w:firstLine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1" type="#_x0000_t202" style="position:absolute;left:0;text-align:left;margin-left:407.2pt;margin-top:8.75pt;width:89.3pt;height:102.7pt;z-index:251688960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52435D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Likes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46" type="#_x0000_t202" style="position:absolute;left:0;text-align:left;margin-left:293.9pt;margin-top:8.75pt;width:89.3pt;height:106.5pt;z-index:251682816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D20821">
                    <w:rPr>
                      <w:b/>
                      <w:sz w:val="18"/>
                      <w:szCs w:val="18"/>
                    </w:rPr>
                    <w:t>Photo Gallery</w:t>
                  </w:r>
                </w:p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54" type="#_x0000_t202" style="position:absolute;left:0;text-align:left;margin-left:111.55pt;margin-top:179.65pt;width:47.05pt;height:95.95pt;z-index:251692032">
            <v:shadow on="t" opacity=".5" offset="6pt,6pt"/>
            <v:textbox>
              <w:txbxContent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  <w:u w:val="single"/>
                    </w:rPr>
                  </w:pPr>
                  <w:r w:rsidRPr="0052435D">
                    <w:rPr>
                      <w:sz w:val="16"/>
                      <w:szCs w:val="16"/>
                      <w:u w:val="single"/>
                    </w:rPr>
                    <w:t>Account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User Name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Email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Password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Photos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History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Privacy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Terms</w:t>
                  </w:r>
                </w:p>
                <w:p w:rsid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Groups</w:t>
                  </w:r>
                </w:p>
                <w:p w:rsidR="0052435D" w:rsidRPr="0052435D" w:rsidRDefault="0052435D" w:rsidP="0052435D">
                  <w:pPr>
                    <w:tabs>
                      <w:tab w:val="left" w:pos="0"/>
                    </w:tabs>
                    <w:ind w:left="0" w:firstLine="0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47" type="#_x0000_t202" style="position:absolute;left:0;text-align:left;margin-left:53.75pt;margin-top:143.15pt;width:98.1pt;height:106.5pt;z-index:251684864">
            <v:shadow on="t" color="#0070c0" opacity=".5" offset="-6pt,-6pt"/>
            <v:textbox>
              <w:txbxContent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Pr="0052435D" w:rsidRDefault="0052435D" w:rsidP="00914382">
                  <w:pPr>
                    <w:ind w:left="0" w:firstLine="0"/>
                    <w:jc w:val="center"/>
                    <w:rPr>
                      <w:b/>
                      <w:sz w:val="20"/>
                      <w:szCs w:val="20"/>
                      <w:u w:val="single"/>
                    </w:rPr>
                  </w:pPr>
                  <w:r w:rsidRPr="0052435D">
                    <w:rPr>
                      <w:b/>
                      <w:sz w:val="20"/>
                      <w:szCs w:val="20"/>
                      <w:u w:val="single"/>
                    </w:rPr>
                    <w:t>Edit Profile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Profile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Account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Settings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Support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About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Share</w:t>
                  </w:r>
                </w:p>
                <w:p w:rsidR="00914382" w:rsidRDefault="00914382" w:rsidP="00A842AA">
                  <w:pPr>
                    <w:tabs>
                      <w:tab w:val="left" w:pos="8352"/>
                    </w:tabs>
                  </w:pPr>
                </w:p>
                <w:p w:rsidR="00914382" w:rsidRPr="00113799" w:rsidRDefault="00914382" w:rsidP="00113799">
                  <w:pPr>
                    <w:tabs>
                      <w:tab w:val="left" w:pos="8352"/>
                    </w:tabs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_x0000_s1050" type="#_x0000_t202" style="position:absolute;left:0;text-align:left;margin-left:199.8pt;margin-top:58.65pt;width:91.05pt;height:64.3pt;z-index:251687936">
            <v:shadow on="t" opacity=".5" offset="6pt,6pt"/>
            <v:textbox>
              <w:txbxContent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 w:rsidRPr="00914382">
                    <w:rPr>
                      <w:b/>
                      <w:sz w:val="16"/>
                      <w:szCs w:val="16"/>
                    </w:rPr>
                    <w:t>+ Likes</w:t>
                  </w:r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proofErr w:type="gramStart"/>
                  <w:r w:rsidRPr="00914382">
                    <w:rPr>
                      <w:b/>
                      <w:sz w:val="16"/>
                      <w:szCs w:val="16"/>
                    </w:rPr>
                    <w:t xml:space="preserve">+ Thank </w:t>
                  </w:r>
                  <w:proofErr w:type="spellStart"/>
                  <w:r w:rsidRPr="00914382">
                    <w:rPr>
                      <w:b/>
                      <w:sz w:val="16"/>
                      <w:szCs w:val="16"/>
                    </w:rPr>
                    <w:t>You’s</w:t>
                  </w:r>
                  <w:proofErr w:type="spellEnd"/>
                  <w:proofErr w:type="gramEnd"/>
                </w:p>
                <w:p w:rsid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+ Points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+ Followers/Following</w:t>
                  </w:r>
                </w:p>
                <w:p w:rsidR="00914382" w:rsidRPr="00914382" w:rsidRDefault="00914382" w:rsidP="00914382">
                  <w:pPr>
                    <w:ind w:left="0" w:firstLine="0"/>
                    <w:rPr>
                      <w:b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45" type="#_x0000_t202" style="position:absolute;left:0;text-align:left;margin-left:178.7pt;margin-top:8.75pt;width:90.3pt;height:106.5pt;z-index:251681792">
            <v:shadow on="t" color="#00b0f0" opacity=".5" offset="-6pt,-6pt"/>
            <v:textbox>
              <w:txbxContent>
                <w:p w:rsidR="00914382" w:rsidRPr="00D20821" w:rsidRDefault="00914382" w:rsidP="00914382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Peep History</w:t>
                  </w:r>
                </w:p>
                <w:p w:rsidR="00914382" w:rsidRPr="00914382" w:rsidRDefault="00914382" w:rsidP="00914382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914382" w:rsidRDefault="00914382">
                  <w:pPr>
                    <w:ind w:left="0"/>
                  </w:pPr>
                </w:p>
              </w:txbxContent>
            </v:textbox>
          </v:shape>
        </w:pict>
      </w:r>
      <w:r w:rsidR="0052435D">
        <w:rPr>
          <w:noProof/>
        </w:rPr>
        <w:pict>
          <v:shape id="_x0000_s1055" type="#_x0000_t202" style="position:absolute;left:0;text-align:left;margin-left:53.9pt;margin-top:12.55pt;width:97.95pt;height:102.7pt;z-index:251693056">
            <v:shadow on="t" color="#00b0f0" opacity=".5" offset="-6pt,-6pt"/>
            <v:textbox>
              <w:txbxContent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Peep History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Photo Gallery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Favorites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Scoreboard/Points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Followers</w:t>
                  </w:r>
                </w:p>
                <w:p w:rsid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+ Following</w:t>
                  </w:r>
                </w:p>
                <w:p w:rsidR="0052435D" w:rsidRPr="0052435D" w:rsidRDefault="0052435D" w:rsidP="0052435D">
                  <w:pPr>
                    <w:ind w:left="0" w:firstLine="0"/>
                    <w:rPr>
                      <w:b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Pr="00F645C8" w:rsidRDefault="00F645C8" w:rsidP="00F645C8"/>
    <w:p w:rsidR="00F645C8" w:rsidRDefault="00F645C8" w:rsidP="00F645C8">
      <w:pPr>
        <w:tabs>
          <w:tab w:val="left" w:pos="3187"/>
        </w:tabs>
      </w:pPr>
      <w:r>
        <w:tab/>
      </w:r>
      <w:r>
        <w:tab/>
      </w:r>
    </w:p>
    <w:p w:rsidR="00F645C8" w:rsidRDefault="00F645C8" w:rsidP="00F645C8">
      <w:pPr>
        <w:tabs>
          <w:tab w:val="left" w:pos="3187"/>
        </w:tabs>
      </w:pPr>
    </w:p>
    <w:p w:rsidR="00F645C8" w:rsidRDefault="00F645C8" w:rsidP="00F645C8">
      <w:pPr>
        <w:tabs>
          <w:tab w:val="left" w:pos="3187"/>
        </w:tabs>
      </w:pPr>
    </w:p>
    <w:p w:rsidR="00F645C8" w:rsidRPr="00F645C8" w:rsidRDefault="00F645C8" w:rsidP="00F645C8">
      <w:pPr>
        <w:tabs>
          <w:tab w:val="left" w:pos="3187"/>
        </w:tabs>
      </w:pPr>
      <w:r>
        <w:rPr>
          <w:noProof/>
          <w:lang w:eastAsia="zh-TW"/>
        </w:rPr>
        <w:pict>
          <v:shape id="_x0000_s1026" type="#_x0000_t202" style="position:absolute;left:0;text-align:left;margin-left:27.3pt;margin-top:-14.4pt;width:77.6pt;height:106.5pt;z-index:251660288;mso-width-relative:margin;mso-height-relative:margin">
            <v:shadow on="t" color="#002060" opacity=".5" offset="-6pt,-6pt"/>
            <v:textbox>
              <w:txbxContent>
                <w:p w:rsidR="001B00BA" w:rsidRDefault="001B00BA" w:rsidP="001B00B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A842AA">
                    <w:rPr>
                      <w:b/>
                      <w:u w:val="single"/>
                    </w:rPr>
                    <w:t>Sign Up</w:t>
                  </w:r>
                </w:p>
                <w:p w:rsidR="00A842AA" w:rsidRPr="00A842AA" w:rsidRDefault="00A842AA" w:rsidP="001B00B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914382" w:rsidRDefault="00914382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071ACB" w:rsidRDefault="00071ACB" w:rsidP="00F645C8"/>
    <w:p w:rsidR="004732B5" w:rsidRDefault="004732B5" w:rsidP="00F645C8"/>
    <w:p w:rsidR="00071ACB" w:rsidRDefault="00071ACB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4732B5" w:rsidP="00F645C8"/>
    <w:p w:rsidR="004732B5" w:rsidRDefault="007749A6" w:rsidP="00F645C8">
      <w:r>
        <w:lastRenderedPageBreak/>
        <w:t>To be finished:</w:t>
      </w:r>
    </w:p>
    <w:p w:rsidR="007749A6" w:rsidRDefault="007749A6" w:rsidP="00F645C8"/>
    <w:p w:rsidR="004732B5" w:rsidRDefault="004419E9" w:rsidP="00F645C8">
      <w:r>
        <w:rPr>
          <w:noProof/>
        </w:rPr>
        <w:pict>
          <v:shape id="_x0000_s1061" type="#_x0000_t202" style="position:absolute;left:0;text-align:left;margin-left:474.9pt;margin-top:4pt;width:79.7pt;height:107.5pt;z-index:251698176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proofErr w:type="spellStart"/>
                  <w:r w:rsidRPr="004419E9">
                    <w:rPr>
                      <w:b/>
                      <w:u w:val="single"/>
                    </w:rPr>
                    <w:t>VIPeeps</w:t>
                  </w:r>
                  <w:proofErr w:type="spellEnd"/>
                  <w:r w:rsidRPr="004419E9">
                    <w:rPr>
                      <w:b/>
                      <w:u w:val="single"/>
                    </w:rPr>
                    <w:t xml:space="preserve"> of the Week</w:t>
                  </w: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0" type="#_x0000_t202" style="position:absolute;left:0;text-align:left;margin-left:373.15pt;margin-top:4pt;width:77.75pt;height:107.5pt;z-index:251697152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Pioneers</w:t>
                  </w: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202" style="position:absolute;left:0;text-align:left;margin-left:259.85pt;margin-top:8.8pt;width:79.7pt;height:102.7pt;z-index:251696128">
            <v:shadow on="t" color="#002060" opacity=".5" offset="-6pt,-6pt"/>
            <v:textbox>
              <w:txbxContent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spellStart"/>
                  <w:r w:rsidRPr="004419E9">
                    <w:rPr>
                      <w:b/>
                    </w:rPr>
                    <w:t>VIPeep</w:t>
                  </w:r>
                  <w:proofErr w:type="spell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4419E9">
                    <w:rPr>
                      <w:b/>
                    </w:rPr>
                    <w:t>of</w:t>
                  </w:r>
                  <w:proofErr w:type="gram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4419E9">
                    <w:rPr>
                      <w:b/>
                    </w:rPr>
                    <w:t>the</w:t>
                  </w:r>
                  <w:proofErr w:type="gramEnd"/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 w:rsidRPr="004419E9">
                    <w:rPr>
                      <w:b/>
                    </w:rPr>
                    <w:t>Week</w:t>
                  </w:r>
                </w:p>
              </w:txbxContent>
            </v:textbox>
          </v:shape>
        </w:pict>
      </w:r>
      <w:r w:rsidR="004732B5">
        <w:rPr>
          <w:noProof/>
        </w:rPr>
        <w:pict>
          <v:shape id="_x0000_s1057" type="#_x0000_t202" style="position:absolute;left:0;text-align:left;margin-left:150.4pt;margin-top:8.8pt;width:79.7pt;height:106.5pt;z-index:251694080">
            <v:shadow on="t" color="#002060" opacity=".5" offset="-6pt,-6pt"/>
            <v:textbox>
              <w:txbxContent>
                <w:p w:rsidR="00071ACB" w:rsidRDefault="00071ACB" w:rsidP="00071ACB">
                  <w:pPr>
                    <w:ind w:left="0" w:firstLine="0"/>
                    <w:jc w:val="center"/>
                  </w:pP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r w:rsidRPr="00071ACB">
                    <w:rPr>
                      <w:b/>
                    </w:rPr>
                    <w:t>WELCOME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r w:rsidRPr="00071ACB">
                    <w:rPr>
                      <w:b/>
                    </w:rPr>
                    <w:t>TO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071ACB">
                    <w:rPr>
                      <w:b/>
                    </w:rPr>
                    <w:t>the</w:t>
                  </w:r>
                  <w:proofErr w:type="gramEnd"/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rFonts w:ascii="Bauhaus 93" w:hAnsi="Bauhaus 93"/>
                      <w:b/>
                    </w:rPr>
                  </w:pPr>
                  <w:proofErr w:type="spellStart"/>
                  <w:proofErr w:type="gramStart"/>
                  <w:r w:rsidRPr="00071ACB">
                    <w:rPr>
                      <w:rFonts w:ascii="Bauhaus 93" w:hAnsi="Bauhaus 93"/>
                      <w:b/>
                    </w:rPr>
                    <w:t>peepl</w:t>
                  </w:r>
                  <w:proofErr w:type="spellEnd"/>
                  <w:proofErr w:type="gramEnd"/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b/>
                    </w:rPr>
                  </w:pPr>
                  <w:proofErr w:type="gramStart"/>
                  <w:r w:rsidRPr="00071ACB">
                    <w:rPr>
                      <w:b/>
                    </w:rPr>
                    <w:t>community</w:t>
                  </w:r>
                  <w:proofErr w:type="gramEnd"/>
                  <w:r w:rsidRPr="00071ACB">
                    <w:rPr>
                      <w:b/>
                    </w:rPr>
                    <w:t>!</w:t>
                  </w:r>
                </w:p>
              </w:txbxContent>
            </v:textbox>
          </v:shape>
        </w:pict>
      </w:r>
      <w:r w:rsidR="004732B5">
        <w:rPr>
          <w:noProof/>
        </w:rPr>
        <w:pict>
          <v:shape id="_x0000_s1058" type="#_x0000_t202" style="position:absolute;left:0;text-align:left;margin-left:31.1pt;margin-top:8.8pt;width:84.7pt;height:106.5pt;z-index:251695104">
            <v:shadow on="t" color="#002060" opacity=".5" offset="-6pt,-6pt"/>
            <v:textbox>
              <w:txbxContent>
                <w:p w:rsidR="00071ACB" w:rsidRDefault="00071ACB" w:rsidP="00071ACB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071ACB">
                    <w:rPr>
                      <w:b/>
                      <w:u w:val="single"/>
                    </w:rPr>
                    <w:t>Menu</w:t>
                  </w:r>
                </w:p>
                <w:p w:rsidR="00071ACB" w:rsidRPr="00071ACB" w:rsidRDefault="00071ACB" w:rsidP="00071ACB">
                  <w:pPr>
                    <w:ind w:left="0" w:firstLine="0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  <w:r>
                    <w:rPr>
                      <w:u w:val="single"/>
                    </w:rPr>
                    <w:tab/>
                  </w:r>
                </w:p>
              </w:txbxContent>
            </v:textbox>
          </v:shape>
        </w:pict>
      </w:r>
    </w:p>
    <w:p w:rsidR="004732B5" w:rsidRPr="00F645C8" w:rsidRDefault="00DB5FB8" w:rsidP="00F645C8">
      <w:r>
        <w:rPr>
          <w:noProof/>
        </w:rPr>
        <w:pict>
          <v:shape id="_x0000_s1070" type="#_x0000_t202" style="position:absolute;left:0;text-align:left;margin-left:490.25pt;margin-top:268.05pt;width:83.55pt;height:102.7pt;z-index:251707392">
            <v:shadow on="t" color="#002060" opacity=".5" offset="-6pt,-6pt"/>
            <v:textbox>
              <w:txbxContent>
                <w:p w:rsidR="00DB5FB8" w:rsidRDefault="00DB5FB8">
                  <w:pPr>
                    <w:ind w:left="0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69" type="#_x0000_t202" style="position:absolute;left:0;text-align:left;margin-left:373.15pt;margin-top:268.05pt;width:92.15pt;height:102.7pt;z-index:251706368">
            <v:shadow on="t" color="#002060" opacity=".5" offset="-6pt,-6pt"/>
            <v:textbox>
              <w:txbxContent>
                <w:p w:rsidR="00DB5FB8" w:rsidRDefault="005637AA" w:rsidP="005637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637AA">
                    <w:rPr>
                      <w:b/>
                      <w:u w:val="single"/>
                    </w:rPr>
                    <w:t>Favorites</w:t>
                  </w:r>
                </w:p>
                <w:p w:rsidR="005637AA" w:rsidRPr="005637AA" w:rsidRDefault="005637AA" w:rsidP="005637AA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8" type="#_x0000_t202" style="position:absolute;left:0;text-align:left;margin-left:259.85pt;margin-top:268.05pt;width:93.15pt;height:102.7pt;z-index:251705344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 w:rsidRPr="005A1933">
                    <w:rPr>
                      <w:b/>
                      <w:sz w:val="18"/>
                      <w:szCs w:val="18"/>
                      <w:u w:val="single"/>
                    </w:rPr>
                    <w:t>Terms &amp; Conditions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7" type="#_x0000_t202" style="position:absolute;left:0;text-align:left;margin-left:150.4pt;margin-top:268.05pt;width:90.25pt;height:102.7pt;z-index:251704320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A1933">
                    <w:rPr>
                      <w:b/>
                      <w:u w:val="single"/>
                    </w:rPr>
                    <w:t>Tutorial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6" type="#_x0000_t202" style="position:absolute;left:0;text-align:left;margin-left:35.95pt;margin-top:268.05pt;width:84.7pt;height:102.7pt;z-index:251703296">
            <v:shadow on="t" color="#002060" opacity=".5" offset="-6pt,-6pt"/>
            <v:textbox>
              <w:txbxContent>
                <w:p w:rsidR="00DB5FB8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5A1933">
                    <w:rPr>
                      <w:b/>
                      <w:u w:val="single"/>
                    </w:rPr>
                    <w:t>FAQ</w:t>
                  </w:r>
                </w:p>
                <w:p w:rsidR="005A1933" w:rsidRPr="005A1933" w:rsidRDefault="005A1933" w:rsidP="005A1933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  <w:r>
                    <w:rPr>
                      <w:b/>
                      <w:u w:val="single"/>
                    </w:rPr>
                    <w:tab/>
                  </w:r>
                </w:p>
              </w:txbxContent>
            </v:textbox>
          </v:shape>
        </w:pict>
      </w:r>
      <w:r>
        <w:rPr>
          <w:noProof/>
        </w:rPr>
        <w:pict>
          <v:shape id="_x0000_s1064" type="#_x0000_t202" style="position:absolute;left:0;text-align:left;margin-left:373.15pt;margin-top:128.85pt;width:92.15pt;height:107.5pt;z-index:251701248">
            <v:shadow on="t" color="#002060" opacity=".5" offset="-6pt,-6pt"/>
            <v:textbox>
              <w:txbxContent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 w:rsidRPr="00DB5FB8">
                    <w:rPr>
                      <w:b/>
                    </w:rPr>
                    <w:t>Congratulations!</w:t>
                  </w:r>
                </w:p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DB5FB8" w:rsidRP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You’re a Pioneer!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63" type="#_x0000_t202" style="position:absolute;left:0;text-align:left;margin-left:259.85pt;margin-top:128.85pt;width:88.35pt;height:107.5pt;z-index:251700224">
            <v:shadow on="t" color="#002060" opacity=".5" offset="-6pt,-6pt"/>
            <v:textbox>
              <w:txbxContent>
                <w:p w:rsidR="00DB5FB8" w:rsidRDefault="00DB5FB8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Prompt to Peep</w:t>
                  </w: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 w:rsidRPr="004419E9">
                    <w:rPr>
                      <w:b/>
                    </w:rPr>
                    <w:t>(</w:t>
                  </w:r>
                  <w:proofErr w:type="gramStart"/>
                  <w:r w:rsidRPr="004419E9">
                    <w:rPr>
                      <w:b/>
                    </w:rPr>
                    <w:t>from</w:t>
                  </w:r>
                  <w:proofErr w:type="gramEnd"/>
                  <w:r w:rsidRPr="004419E9">
                    <w:rPr>
                      <w:b/>
                    </w:rPr>
                    <w:t xml:space="preserve"> </w:t>
                  </w:r>
                  <w:proofErr w:type="spellStart"/>
                  <w:r w:rsidRPr="004419E9">
                    <w:rPr>
                      <w:b/>
                    </w:rPr>
                    <w:t>Peepl</w:t>
                  </w:r>
                  <w:proofErr w:type="spellEnd"/>
                  <w:r w:rsidRPr="004419E9">
                    <w:rPr>
                      <w:b/>
                    </w:rPr>
                    <w:t>)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62" type="#_x0000_t202" style="position:absolute;left:0;text-align:left;margin-left:150.4pt;margin-top:133.65pt;width:90.25pt;height:102.7pt;z-index:251699200">
            <v:shadow on="t" color="#002060" opacity=".5" offset="-6pt,-6pt"/>
            <v:textbox>
              <w:txbxContent>
                <w:p w:rsidR="00DB5FB8" w:rsidRDefault="00DB5FB8" w:rsidP="004419E9">
                  <w:pPr>
                    <w:ind w:left="0" w:firstLine="0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rPr>
                      <w:b/>
                      <w:u w:val="single"/>
                    </w:rPr>
                  </w:pPr>
                  <w:r w:rsidRPr="004419E9">
                    <w:rPr>
                      <w:b/>
                      <w:u w:val="single"/>
                    </w:rPr>
                    <w:t>Prompt to Peep</w:t>
                  </w:r>
                </w:p>
                <w:p w:rsidR="004419E9" w:rsidRDefault="004419E9" w:rsidP="004419E9">
                  <w:pPr>
                    <w:ind w:left="0" w:firstLine="0"/>
                    <w:rPr>
                      <w:b/>
                      <w:u w:val="single"/>
                    </w:rPr>
                  </w:pP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(</w:t>
                  </w:r>
                  <w:proofErr w:type="gramStart"/>
                  <w:r>
                    <w:rPr>
                      <w:b/>
                    </w:rPr>
                    <w:t>from</w:t>
                  </w:r>
                  <w:proofErr w:type="gramEnd"/>
                  <w:r>
                    <w:rPr>
                      <w:b/>
                    </w:rPr>
                    <w:t xml:space="preserve"> a user)</w:t>
                  </w:r>
                </w:p>
                <w:p w:rsid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4419E9" w:rsidRDefault="004419E9" w:rsidP="004419E9">
                  <w:pPr>
                    <w:ind w:left="0" w:firstLine="0"/>
                    <w:jc w:val="center"/>
                    <w:rPr>
                      <w:b/>
                    </w:rPr>
                  </w:pPr>
                </w:p>
              </w:txbxContent>
            </v:textbox>
          </v:shape>
        </w:pict>
      </w:r>
      <w:r w:rsidR="004419E9">
        <w:rPr>
          <w:noProof/>
        </w:rPr>
        <w:pict>
          <v:shape id="_x0000_s1065" type="#_x0000_t202" style="position:absolute;left:0;text-align:left;margin-left:483.55pt;margin-top:128.85pt;width:82.55pt;height:107.5pt;z-index:251702272">
            <v:shadow on="t" color="#002060" opacity=".5" offset="-6pt,-6pt"/>
            <v:textbox>
              <w:txbxContent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</w:p>
                <w:p w:rsidR="004419E9" w:rsidRPr="00DB5FB8" w:rsidRDefault="00DB5FB8" w:rsidP="00DB5FB8">
                  <w:pPr>
                    <w:ind w:left="0" w:firstLine="0"/>
                    <w:jc w:val="center"/>
                    <w:rPr>
                      <w:b/>
                    </w:rPr>
                  </w:pPr>
                  <w:r w:rsidRPr="00DB5FB8">
                    <w:rPr>
                      <w:b/>
                    </w:rPr>
                    <w:t>Share with friends and contacts!</w:t>
                  </w:r>
                </w:p>
              </w:txbxContent>
            </v:textbox>
          </v:shape>
        </w:pict>
      </w:r>
      <w:r w:rsidR="004419E9">
        <w:rPr>
          <w:noProof/>
        </w:rPr>
        <w:pict>
          <v:shape id="_x0000_s1053" type="#_x0000_t202" style="position:absolute;left:0;text-align:left;margin-left:31.1pt;margin-top:133.65pt;width:80.65pt;height:102.7pt;z-index:251691008">
            <v:shadow on="t" color="#00b0f0" opacity=".5" offset="-6pt,-6pt"/>
            <v:textbox>
              <w:txbxContent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My Profile</w:t>
                  </w:r>
                </w:p>
                <w:p w:rsidR="0052435D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Points</w:t>
                  </w:r>
                </w:p>
                <w:p w:rsidR="0052435D" w:rsidRPr="00D20821" w:rsidRDefault="0052435D" w:rsidP="0052435D">
                  <w:pPr>
                    <w:ind w:left="0" w:firstLine="0"/>
                    <w:jc w:val="center"/>
                    <w:rPr>
                      <w:b/>
                      <w:sz w:val="18"/>
                      <w:szCs w:val="18"/>
                      <w:u w:val="single"/>
                    </w:rPr>
                  </w:pP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  <w:r>
                    <w:rPr>
                      <w:b/>
                      <w:sz w:val="18"/>
                      <w:szCs w:val="18"/>
                      <w:u w:val="single"/>
                    </w:rPr>
                    <w:tab/>
                  </w:r>
                </w:p>
                <w:p w:rsidR="0052435D" w:rsidRDefault="0052435D">
                  <w:pPr>
                    <w:ind w:left="0"/>
                  </w:pPr>
                </w:p>
              </w:txbxContent>
            </v:textbox>
          </v:shape>
        </w:pict>
      </w:r>
    </w:p>
    <w:sectPr w:rsidR="004732B5" w:rsidRPr="00F645C8" w:rsidSect="007664FB">
      <w:pgSz w:w="15840" w:h="12240" w:orient="landscape"/>
      <w:pgMar w:top="2070" w:right="1440" w:bottom="450" w:left="1350" w:header="1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178D" w:rsidRDefault="00FD178D" w:rsidP="00342DFC">
      <w:r>
        <w:separator/>
      </w:r>
    </w:p>
  </w:endnote>
  <w:endnote w:type="continuationSeparator" w:id="0">
    <w:p w:rsidR="00FD178D" w:rsidRDefault="00FD178D" w:rsidP="00342D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178D" w:rsidRDefault="00FD178D" w:rsidP="00342DFC">
      <w:r>
        <w:separator/>
      </w:r>
    </w:p>
  </w:footnote>
  <w:footnote w:type="continuationSeparator" w:id="0">
    <w:p w:rsidR="00FD178D" w:rsidRDefault="00FD178D" w:rsidP="00342DF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00BA"/>
    <w:rsid w:val="00071ACB"/>
    <w:rsid w:val="001B00BA"/>
    <w:rsid w:val="00342DFC"/>
    <w:rsid w:val="004419E9"/>
    <w:rsid w:val="004732B5"/>
    <w:rsid w:val="0052435D"/>
    <w:rsid w:val="005637AA"/>
    <w:rsid w:val="005A1933"/>
    <w:rsid w:val="005D3AAB"/>
    <w:rsid w:val="00664E9E"/>
    <w:rsid w:val="00680555"/>
    <w:rsid w:val="007521AE"/>
    <w:rsid w:val="007664FB"/>
    <w:rsid w:val="007749A6"/>
    <w:rsid w:val="007D4149"/>
    <w:rsid w:val="00914382"/>
    <w:rsid w:val="00A122CB"/>
    <w:rsid w:val="00A842AA"/>
    <w:rsid w:val="00CA710F"/>
    <w:rsid w:val="00CC44E0"/>
    <w:rsid w:val="00D20821"/>
    <w:rsid w:val="00DB5FB8"/>
    <w:rsid w:val="00E87349"/>
    <w:rsid w:val="00EA7C43"/>
    <w:rsid w:val="00F645C8"/>
    <w:rsid w:val="00FD1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hadowcolor="#00206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0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0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42D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2DFC"/>
  </w:style>
  <w:style w:type="paragraph" w:styleId="Footer">
    <w:name w:val="footer"/>
    <w:basedOn w:val="Normal"/>
    <w:link w:val="FooterChar"/>
    <w:uiPriority w:val="99"/>
    <w:semiHidden/>
    <w:unhideWhenUsed/>
    <w:rsid w:val="00342D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2D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F72D68-F59A-4B75-811F-0CF903952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UI Flowchart2</Template>
  <TotalTime>0</TotalTime>
  <Pages>4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</cp:revision>
  <cp:lastPrinted>2015-07-13T05:34:00Z</cp:lastPrinted>
  <dcterms:created xsi:type="dcterms:W3CDTF">2015-07-13T07:21:00Z</dcterms:created>
  <dcterms:modified xsi:type="dcterms:W3CDTF">2015-07-13T07:21:00Z</dcterms:modified>
</cp:coreProperties>
</file>